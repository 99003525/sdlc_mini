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746D2E" w:rsidP="00746D2E" w:rsidRDefault="00860730" w14:paraId="48DC9A50" w14:textId="77777777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31616" behindDoc="0" locked="0" layoutInCell="1" allowOverlap="1" wp14:anchorId="48DC9B2A" wp14:editId="48DC9B2B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8DC9B2C" wp14:editId="48DC9B2D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F40045" w:rsidR="006F3721" w:rsidP="00860730" w:rsidRDefault="006F3721" w14:paraId="48DC9B5B" w14:textId="77777777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MBSE </w:t>
                            </w:r>
                          </w:p>
                          <w:p w:rsidRPr="00F40045" w:rsidR="006F3721" w:rsidP="00860730" w:rsidRDefault="006F3721" w14:paraId="48DC9B5C" w14:textId="7777777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Pr="00F40045" w:rsidR="006F3721" w:rsidP="00860730" w:rsidRDefault="006F3721" w14:paraId="48DC9B5D" w14:textId="7777777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Pr="00F40045" w:rsidR="006F3721" w:rsidP="00860730" w:rsidRDefault="006F3721" w14:paraId="48DC9B5E" w14:textId="7777777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:rsidRPr="00F40045" w:rsidR="006F3721" w:rsidP="00860730" w:rsidRDefault="006F3721" w14:paraId="48DC9B5F" w14:textId="7777777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Pr="00417AA7" w:rsidR="006F3721" w:rsidP="00860730" w:rsidRDefault="006F3721" w14:paraId="48DC9B60" w14:textId="7777777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4665C8F">
              <v:shapetype id="_x0000_t202" coordsize="21600,21600" o:spt="202" path="m,l,21600r21600,l21600,xe" w14:anchorId="48DC9B2C">
                <v:stroke joinstyle="miter"/>
                <v:path gradientshapeok="t" o:connecttype="rect"/>
              </v:shapetype>
              <v:shape id="Text Box 108" style="position:absolute;left:0;text-align:left;margin-left:34pt;margin-top:0;width:332pt;height:97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">
                <v:textbox>
                  <w:txbxContent>
                    <w:p w:rsidRPr="00F40045" w:rsidR="006F3721" w:rsidP="00860730" w:rsidRDefault="006F3721" w14:paraId="06023353" w14:textId="77777777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MBSE </w:t>
                      </w:r>
                    </w:p>
                    <w:p w:rsidRPr="00F40045" w:rsidR="006F3721" w:rsidP="00860730" w:rsidRDefault="006F3721" w14:paraId="672A6659" w14:textId="7777777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Pr="00F40045" w:rsidR="006F3721" w:rsidP="00860730" w:rsidRDefault="006F3721" w14:paraId="0A37501D" w14:textId="7777777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Pr="00F40045" w:rsidR="006F3721" w:rsidP="00860730" w:rsidRDefault="006F3721" w14:paraId="36602F7D" w14:textId="7777777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:rsidRPr="00F40045" w:rsidR="006F3721" w:rsidP="00860730" w:rsidRDefault="006F3721" w14:paraId="5DAB6C7B" w14:textId="7777777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Pr="00417AA7" w:rsidR="006F3721" w:rsidP="00860730" w:rsidRDefault="006F3721" w14:paraId="02EB378F" w14:textId="7777777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097D240">
              <v:group id="Group 7" style="position:absolute;margin-left:-19pt;margin-top:-38.1pt;width:62.9pt;height:66.5pt;z-index:251637760;mso-position-horizontal-relative:margin;mso-width-relative:margin;mso-height-relative:margin" coordsize="15335,16208" o:spid="_x0000_s1026" w14:anchorId="4E0433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">
                <v:shape id="Freeform 105" style="position:absolute;width:12334;height:16208;visibility:visible;mso-wrap-style:square;v-text-anchor:top" coordsize="777,1021" o:spid="_x0000_s1027" fillcolor="#058eff" stroked="f" path="m621,l,1021r621,l777,785r-546,l699,,62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>
                  <v:path arrowok="t" o:connecttype="custom" o:connectlocs="985838,0;0,1620837;985838,1620837;1233488,1246187;366713,1246187;1109663,0;985838,0" o:connectangles="0,0,0,0,0,0,0"/>
                </v:shape>
                <v:shape id="Freeform 106" style="position:absolute;left:7191;width:8144;height:11366;visibility:visible;mso-wrap-style:square;v-text-anchor:top" coordsize="513,716" o:spid="_x0000_s1028" fillcolor="#058eff" stroked="f" path="m435,r78,l78,716,,716,4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D5C2D10">
              <v:group id="Group 10" style="position:absolute;margin-left:375.5pt;margin-top:.6pt;width:58.85pt;height:63.7pt;z-index:251638784;mso-width-relative:margin;mso-height-relative:margin" coordsize="15001,16240" coordorigin="48550,10748" o:spid="_x0000_s1026" w14:anchorId="67F3C1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">
                <v:shape id="Freeform 101" style="position:absolute;left:51058;top:10748;width:12493;height:3937;visibility:visible;mso-wrap-style:square;v-text-anchor:top" coordsize="787,248" o:spid="_x0000_s1027" fillcolor="#058eff" stroked="f" path="m402,248r231,l787,,151,,,246r402,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>
                  <v:path arrowok="t" o:connecttype="custom" o:connectlocs="638175,393700;1004888,393700;1249363,0;239713,0;0,390525;638175,393700" o:connectangles="0,0,0,0,0,0"/>
                </v:shape>
                <v:shape id="Freeform 102" style="position:absolute;left:52375;top:15749;width:8097;height:11240;visibility:visible;mso-wrap-style:square;v-text-anchor:top" coordsize="510,708" o:spid="_x0000_s1028" fillcolor="#058eff" stroked="f" path="m435,r75,l78,708,,708,4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>
                  <v:path arrowok="t" o:connecttype="custom" o:connectlocs="690563,0;809625,0;123825,1123950;0,1123950;690563,0" o:connectangles="0,0,0,0,0"/>
                </v:shape>
                <v:shape id="Freeform 103" style="position:absolute;left:48550;top:15749;width:8032;height:11240;visibility:visible;mso-wrap-style:square;v-text-anchor:top" coordsize="506,708" o:spid="_x0000_s1029" fillcolor="#058eff" stroked="f" path="m430,r76,l76,708,,708,43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:rsidR="00963DA6" w:rsidP="00963DA6" w:rsidRDefault="008B76F9" w14:paraId="48DC9A51" w14:textId="77777777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48DC9B32" wp14:editId="48DC9B33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3721" w:rsidP="00963DA6" w:rsidRDefault="006F3721" w14:paraId="48DC9B61" w14:textId="77777777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</w:t>
                            </w:r>
                          </w:p>
                          <w:p w:rsidR="006F3721" w:rsidP="00963DA6" w:rsidRDefault="006F3721" w14:paraId="48DC9B62" w14:textId="77777777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Team Members :</w:t>
                            </w:r>
                          </w:p>
                          <w:p w:rsidR="006F3721" w:rsidP="00963DA6" w:rsidRDefault="006F3721" w14:paraId="48DC9B63" w14:textId="77777777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No: </w:t>
                            </w:r>
                          </w:p>
                          <w:p w:rsidRPr="00DB5DE8" w:rsidR="006F3721" w:rsidP="00DB5DE8" w:rsidRDefault="006F3721" w14:paraId="48DC9B64" w14:textId="77777777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Model Based System Engineering </w:t>
                            </w:r>
                          </w:p>
                          <w:p w:rsidRPr="000F4649" w:rsidR="006F3721" w:rsidP="00963DA6" w:rsidRDefault="006F3721" w14:paraId="48DC9B65" w14:textId="7777777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:rsidRPr="000F4649" w:rsidR="006F3721" w:rsidP="00417AA7" w:rsidRDefault="006F3721" w14:paraId="48DC9B66" w14:textId="7777777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:rsidR="006F3721" w:rsidP="00963DA6" w:rsidRDefault="006F3721" w14:paraId="48DC9B67" w14:textId="77777777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6F3721" w:rsidP="00963DA6" w:rsidRDefault="006F3721" w14:paraId="48DC9B68" w14:textId="77777777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6F3721" w:rsidP="00963DA6" w:rsidRDefault="006F3721" w14:paraId="48DC9B69" w14:textId="77777777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6F3721" w:rsidP="00963DA6" w:rsidRDefault="006F3721" w14:paraId="48DC9B6A" w14:textId="77777777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6F3721" w:rsidP="00963DA6" w:rsidRDefault="006F3721" w14:paraId="48DC9B6B" w14:textId="77777777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D230DC5">
              <v:shape id="Text Box 107" style="position:absolute;margin-left:-44.25pt;margin-top:537.15pt;width:384.75pt;height:67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wrapcoords="55650 0 55650 843297 3520869 843297 4458998 -5082 55650 0" o:spid="_x0000_s1027" filled="f" stroked="f" strokeweight=".5pt" o:spt="100" adj="-11796480,,5400" path="m,9525l4743450,,3790950,3181350,,3181350,,952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w14:anchorId="48DC9B32">
                <v:stroke joinstyle="miter"/>
                <v:formulas/>
                <v:path textboxrect="0,0,4743450,3181350" arrowok="t" o:connecttype="custom" o:connectlocs="0,2548;4886325,0;3905135,850900;0,850900;0,2548" o:connectangles="0,0,0,0,0"/>
                <v:textbox>
                  <w:txbxContent>
                    <w:p w:rsidR="006F3721" w:rsidP="00963DA6" w:rsidRDefault="006F3721" w14:paraId="46EBD07B" w14:textId="77777777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</w:t>
                      </w:r>
                    </w:p>
                    <w:p w:rsidR="006F3721" w:rsidP="00963DA6" w:rsidRDefault="006F3721" w14:paraId="733411C8" w14:textId="77777777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Team Members :</w:t>
                      </w:r>
                    </w:p>
                    <w:p w:rsidR="006F3721" w:rsidP="00963DA6" w:rsidRDefault="006F3721" w14:paraId="32D2010C" w14:textId="77777777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No: </w:t>
                      </w:r>
                    </w:p>
                    <w:p w:rsidRPr="00DB5DE8" w:rsidR="006F3721" w:rsidP="00DB5DE8" w:rsidRDefault="006F3721" w14:paraId="34A84012" w14:textId="77777777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Model Based System Engineering </w:t>
                      </w:r>
                    </w:p>
                    <w:p w:rsidRPr="000F4649" w:rsidR="006F3721" w:rsidP="00963DA6" w:rsidRDefault="006F3721" w14:paraId="6A05A809" w14:textId="7777777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:rsidRPr="000F4649" w:rsidR="006F3721" w:rsidP="00417AA7" w:rsidRDefault="006F3721" w14:paraId="5A39BBE3" w14:textId="7777777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:rsidR="006F3721" w:rsidP="00963DA6" w:rsidRDefault="006F3721" w14:paraId="41C8F396" w14:textId="77777777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6F3721" w:rsidP="00963DA6" w:rsidRDefault="006F3721" w14:paraId="72A3D3EC" w14:textId="77777777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6F3721" w:rsidP="00963DA6" w:rsidRDefault="006F3721" w14:paraId="0D0B940D" w14:textId="77777777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6F3721" w:rsidP="00963DA6" w:rsidRDefault="006F3721" w14:paraId="0E27B00A" w14:textId="77777777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6F3721" w:rsidP="00963DA6" w:rsidRDefault="006F3721" w14:paraId="60061E4C" w14:textId="77777777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860730">
        <w:rPr>
          <w:noProof/>
          <w:lang w:val="en-IN" w:eastAsia="en-IN" w:bidi="kn-IN"/>
        </w:rPr>
        <w:drawing>
          <wp:anchor distT="0" distB="0" distL="114300" distR="114300" simplePos="0" relativeHeight="251714559" behindDoc="1" locked="0" layoutInCell="1" allowOverlap="1" wp14:anchorId="48DC9B34" wp14:editId="48DC9B35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Pr="00553962" w:rsidR="00503D7B" w:rsidTr="7B9A1904" w14:paraId="48DC9A58" w14:textId="77777777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tcMar/>
            <w:vAlign w:val="center"/>
          </w:tcPr>
          <w:p w:rsidRPr="00553962" w:rsidR="002979C3" w:rsidP="004817E1" w:rsidRDefault="00AD504B" w14:paraId="48DC9A52" w14:textId="7777777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tcMar/>
            <w:vAlign w:val="center"/>
          </w:tcPr>
          <w:p w:rsidRPr="00553962" w:rsidR="002979C3" w:rsidP="004817E1" w:rsidRDefault="002979C3" w14:paraId="48DC9A53" w14:textId="7777777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tcMar/>
            <w:vAlign w:val="center"/>
          </w:tcPr>
          <w:p w:rsidRPr="00553962" w:rsidR="002979C3" w:rsidP="004817E1" w:rsidRDefault="002979C3" w14:paraId="48DC9A54" w14:textId="7777777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tcMar/>
            <w:vAlign w:val="center"/>
          </w:tcPr>
          <w:p w:rsidRPr="00553962" w:rsidR="002979C3" w:rsidP="004817E1" w:rsidRDefault="002979C3" w14:paraId="48DC9A55" w14:textId="77777777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tcMar/>
            <w:vAlign w:val="center"/>
          </w:tcPr>
          <w:p w:rsidRPr="00553962" w:rsidR="002979C3" w:rsidP="004817E1" w:rsidRDefault="00AD504B" w14:paraId="48DC9A56" w14:textId="7777777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tcMar/>
            <w:vAlign w:val="center"/>
          </w:tcPr>
          <w:p w:rsidRPr="00553962" w:rsidR="002979C3" w:rsidP="004817E1" w:rsidRDefault="009C5EB3" w14:paraId="48DC9A57" w14:textId="7777777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Pr="00553962" w:rsidR="002979C3" w:rsidTr="7B9A1904" w14:paraId="48DC9A5F" w14:textId="77777777">
        <w:trPr>
          <w:cantSplit/>
          <w:trHeight w:val="273"/>
        </w:trPr>
        <w:tc>
          <w:tcPr>
            <w:tcW w:w="609" w:type="pct"/>
            <w:tcMar/>
            <w:vAlign w:val="center"/>
          </w:tcPr>
          <w:p w:rsidRPr="00404B4F" w:rsidR="002979C3" w:rsidP="004817E1" w:rsidRDefault="002979C3" w14:paraId="48DC9A59" w14:textId="7777777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tcMar/>
            <w:vAlign w:val="center"/>
          </w:tcPr>
          <w:p w:rsidRPr="00B96BE2" w:rsidR="002979C3" w:rsidP="004817E1" w:rsidRDefault="002979C3" w14:paraId="48DC9A5A" w14:textId="78C0F2C8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 w:rsidRPr="7B9A1904" w:rsidR="7B9A1904">
              <w:rPr>
                <w:rFonts w:cs="Arial"/>
              </w:rPr>
              <w:t>17-02-21</w:t>
            </w:r>
          </w:p>
        </w:tc>
        <w:tc>
          <w:tcPr>
            <w:tcW w:w="863" w:type="pct"/>
            <w:tcMar/>
            <w:vAlign w:val="center"/>
          </w:tcPr>
          <w:p w:rsidRPr="007B3ACD" w:rsidR="001B4CE7" w:rsidP="004817E1" w:rsidRDefault="001B4CE7" w14:paraId="48DC9A5B" w14:textId="4F274B79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 w:rsidRPr="7B9A1904" w:rsidR="7B9A1904">
              <w:rPr>
                <w:rFonts w:cs="Arial"/>
              </w:rPr>
              <w:t>R SANJANA</w:t>
            </w:r>
          </w:p>
        </w:tc>
        <w:tc>
          <w:tcPr>
            <w:tcW w:w="785" w:type="pct"/>
            <w:tcMar/>
            <w:vAlign w:val="center"/>
          </w:tcPr>
          <w:p w:rsidRPr="00997756" w:rsidR="002979C3" w:rsidP="004817E1" w:rsidRDefault="002979C3" w14:paraId="48DC9A5C" w14:textId="7777777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tcMar/>
            <w:vAlign w:val="center"/>
          </w:tcPr>
          <w:p w:rsidRPr="00995956" w:rsidR="002979C3" w:rsidP="004817E1" w:rsidRDefault="002979C3" w14:paraId="48DC9A5D" w14:textId="77777777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tcMar/>
            <w:vAlign w:val="center"/>
          </w:tcPr>
          <w:p w:rsidRPr="00995956" w:rsidR="002979C3" w:rsidP="004817E1" w:rsidRDefault="002979C3" w14:paraId="48DC9A5E" w14:textId="7777777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Pr="00553962" w:rsidR="00EF2B08" w:rsidTr="7B9A1904" w14:paraId="48DC9A66" w14:textId="77777777">
        <w:trPr>
          <w:cantSplit/>
          <w:trHeight w:val="273"/>
        </w:trPr>
        <w:tc>
          <w:tcPr>
            <w:tcW w:w="609" w:type="pct"/>
            <w:tcMar/>
            <w:vAlign w:val="center"/>
          </w:tcPr>
          <w:p w:rsidRPr="00404B4F" w:rsidR="00EF2B08" w:rsidP="004817E1" w:rsidRDefault="00EF2B08" w14:paraId="48DC9A60" w14:textId="7777777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tcMar/>
            <w:vAlign w:val="center"/>
          </w:tcPr>
          <w:p w:rsidRPr="00B96BE2" w:rsidR="00EF2B08" w:rsidP="004817E1" w:rsidRDefault="00EF2B08" w14:paraId="48DC9A61" w14:textId="77777777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tcMar/>
            <w:vAlign w:val="center"/>
          </w:tcPr>
          <w:p w:rsidRPr="007B3ACD" w:rsidR="00EF2B08" w:rsidP="004817E1" w:rsidRDefault="00EF2B08" w14:paraId="48DC9A62" w14:textId="7777777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tcMar/>
            <w:vAlign w:val="center"/>
          </w:tcPr>
          <w:p w:rsidRPr="00997756" w:rsidR="00EF2B08" w:rsidP="004817E1" w:rsidRDefault="00EF2B08" w14:paraId="48DC9A63" w14:textId="7777777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tcMar/>
            <w:vAlign w:val="center"/>
          </w:tcPr>
          <w:p w:rsidRPr="00995956" w:rsidR="00EF2B08" w:rsidP="004817E1" w:rsidRDefault="00EF2B08" w14:paraId="48DC9A64" w14:textId="77777777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tcMar/>
            <w:vAlign w:val="center"/>
          </w:tcPr>
          <w:p w:rsidRPr="00995956" w:rsidR="00EF2B08" w:rsidP="004817E1" w:rsidRDefault="00EF2B08" w14:paraId="48DC9A65" w14:textId="7777777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Pr="00553962" w:rsidR="00EF2B08" w:rsidTr="7B9A1904" w14:paraId="48DC9A6D" w14:textId="77777777">
        <w:trPr>
          <w:cantSplit/>
          <w:trHeight w:val="273"/>
        </w:trPr>
        <w:tc>
          <w:tcPr>
            <w:tcW w:w="609" w:type="pct"/>
            <w:tcMar/>
            <w:vAlign w:val="center"/>
          </w:tcPr>
          <w:p w:rsidRPr="00404B4F" w:rsidR="00EF2B08" w:rsidP="004817E1" w:rsidRDefault="00EF2B08" w14:paraId="48DC9A67" w14:textId="7777777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tcMar/>
            <w:vAlign w:val="center"/>
          </w:tcPr>
          <w:p w:rsidRPr="00B96BE2" w:rsidR="00EF2B08" w:rsidP="004817E1" w:rsidRDefault="00EF2B08" w14:paraId="48DC9A68" w14:textId="77777777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tcMar/>
            <w:vAlign w:val="center"/>
          </w:tcPr>
          <w:p w:rsidRPr="007B3ACD" w:rsidR="00EF2B08" w:rsidP="004817E1" w:rsidRDefault="00EF2B08" w14:paraId="48DC9A69" w14:textId="7777777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tcMar/>
            <w:vAlign w:val="center"/>
          </w:tcPr>
          <w:p w:rsidRPr="00997756" w:rsidR="00EF2B08" w:rsidP="004817E1" w:rsidRDefault="00EF2B08" w14:paraId="48DC9A6A" w14:textId="7777777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tcMar/>
            <w:vAlign w:val="center"/>
          </w:tcPr>
          <w:p w:rsidRPr="00995956" w:rsidR="00EF2B08" w:rsidP="004817E1" w:rsidRDefault="00EF2B08" w14:paraId="48DC9A6B" w14:textId="77777777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tcMar/>
            <w:vAlign w:val="center"/>
          </w:tcPr>
          <w:p w:rsidRPr="00995956" w:rsidR="00EF2B08" w:rsidP="004817E1" w:rsidRDefault="00EF2B08" w14:paraId="48DC9A6C" w14:textId="7777777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Pr="00553962" w:rsidR="00EF2B08" w:rsidTr="7B9A1904" w14:paraId="48DC9A74" w14:textId="77777777">
        <w:trPr>
          <w:cantSplit/>
          <w:trHeight w:val="273"/>
        </w:trPr>
        <w:tc>
          <w:tcPr>
            <w:tcW w:w="609" w:type="pct"/>
            <w:tcMar/>
            <w:vAlign w:val="center"/>
          </w:tcPr>
          <w:p w:rsidRPr="00404B4F" w:rsidR="00EF2B08" w:rsidP="004817E1" w:rsidRDefault="00EF2B08" w14:paraId="48DC9A6E" w14:textId="7777777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tcMar/>
            <w:vAlign w:val="center"/>
          </w:tcPr>
          <w:p w:rsidRPr="00B96BE2" w:rsidR="00EF2B08" w:rsidP="004817E1" w:rsidRDefault="00EF2B08" w14:paraId="48DC9A6F" w14:textId="77777777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tcMar/>
            <w:vAlign w:val="center"/>
          </w:tcPr>
          <w:p w:rsidRPr="007B3ACD" w:rsidR="00EF2B08" w:rsidP="004817E1" w:rsidRDefault="00EF2B08" w14:paraId="48DC9A70" w14:textId="7777777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tcMar/>
            <w:vAlign w:val="center"/>
          </w:tcPr>
          <w:p w:rsidRPr="00997756" w:rsidR="00EF2B08" w:rsidP="004817E1" w:rsidRDefault="00EF2B08" w14:paraId="48DC9A71" w14:textId="7777777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tcMar/>
            <w:vAlign w:val="center"/>
          </w:tcPr>
          <w:p w:rsidRPr="00995956" w:rsidR="00EF2B08" w:rsidP="004817E1" w:rsidRDefault="00EF2B08" w14:paraId="48DC9A72" w14:textId="77777777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tcMar/>
            <w:vAlign w:val="center"/>
          </w:tcPr>
          <w:p w:rsidRPr="00995956" w:rsidR="00EF2B08" w:rsidP="004817E1" w:rsidRDefault="00EF2B08" w14:paraId="48DC9A73" w14:textId="7777777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Pr="00553962" w:rsidR="00EF2B08" w:rsidTr="7B9A1904" w14:paraId="48DC9A7B" w14:textId="77777777">
        <w:trPr>
          <w:cantSplit/>
          <w:trHeight w:val="273"/>
        </w:trPr>
        <w:tc>
          <w:tcPr>
            <w:tcW w:w="609" w:type="pct"/>
            <w:tcMar/>
            <w:vAlign w:val="center"/>
          </w:tcPr>
          <w:p w:rsidRPr="00404B4F" w:rsidR="00EF2B08" w:rsidP="004817E1" w:rsidRDefault="00EF2B08" w14:paraId="48DC9A75" w14:textId="7777777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tcMar/>
            <w:vAlign w:val="center"/>
          </w:tcPr>
          <w:p w:rsidRPr="00B96BE2" w:rsidR="00EF2B08" w:rsidP="004817E1" w:rsidRDefault="00EF2B08" w14:paraId="48DC9A76" w14:textId="77777777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tcMar/>
            <w:vAlign w:val="center"/>
          </w:tcPr>
          <w:p w:rsidRPr="007B3ACD" w:rsidR="00EF2B08" w:rsidP="004817E1" w:rsidRDefault="00EF2B08" w14:paraId="48DC9A77" w14:textId="7777777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tcMar/>
            <w:vAlign w:val="center"/>
          </w:tcPr>
          <w:p w:rsidRPr="00997756" w:rsidR="00EF2B08" w:rsidP="004817E1" w:rsidRDefault="00EF2B08" w14:paraId="48DC9A78" w14:textId="7777777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tcMar/>
            <w:vAlign w:val="center"/>
          </w:tcPr>
          <w:p w:rsidRPr="00995956" w:rsidR="00EF2B08" w:rsidP="004817E1" w:rsidRDefault="00EF2B08" w14:paraId="48DC9A79" w14:textId="77777777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tcMar/>
            <w:vAlign w:val="center"/>
          </w:tcPr>
          <w:p w:rsidRPr="00995956" w:rsidR="00EF2B08" w:rsidP="004817E1" w:rsidRDefault="00EF2B08" w14:paraId="48DC9A7A" w14:textId="7777777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:rsidR="004817E1" w:rsidP="004817E1" w:rsidRDefault="004817E1" w14:paraId="48DC9A7C" w14:textId="77777777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:rsidRPr="00E164ED" w:rsidR="002979C3" w:rsidP="00B96BE2" w:rsidRDefault="002979C3" w14:paraId="48DC9A7D" w14:textId="77777777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:rsidR="00860730" w:rsidP="00E164ED" w:rsidRDefault="00860730" w14:paraId="48DC9A7E" w14:textId="77777777">
      <w:pPr>
        <w:pStyle w:val="TOCHeading"/>
        <w:jc w:val="center"/>
        <w:rPr>
          <w:rFonts w:ascii="Arial" w:hAnsi="Arial" w:cs="Arial"/>
        </w:rPr>
      </w:pPr>
      <w:bookmarkStart w:name="_Toc229759047" w:id="0"/>
      <w:bookmarkStart w:name="_Toc229764175" w:id="1"/>
    </w:p>
    <w:p w:rsidR="00860730" w:rsidP="00E164ED" w:rsidRDefault="00860730" w14:paraId="48DC9A7F" w14:textId="77777777">
      <w:pPr>
        <w:pStyle w:val="TOCHeading"/>
        <w:jc w:val="center"/>
        <w:rPr>
          <w:rFonts w:ascii="Arial" w:hAnsi="Arial" w:cs="Arial"/>
        </w:rPr>
      </w:pPr>
    </w:p>
    <w:p w:rsidR="00860730" w:rsidP="00E164ED" w:rsidRDefault="00860730" w14:paraId="48DC9A80" w14:textId="77777777">
      <w:pPr>
        <w:pStyle w:val="TOCHeading"/>
        <w:jc w:val="center"/>
        <w:rPr>
          <w:rFonts w:ascii="Arial" w:hAnsi="Arial" w:cs="Arial"/>
        </w:rPr>
      </w:pPr>
    </w:p>
    <w:p w:rsidR="00860730" w:rsidP="00E164ED" w:rsidRDefault="00860730" w14:paraId="48DC9A81" w14:textId="77777777">
      <w:pPr>
        <w:pStyle w:val="TOCHeading"/>
        <w:jc w:val="center"/>
        <w:rPr>
          <w:rFonts w:ascii="Arial" w:hAnsi="Arial" w:cs="Arial"/>
        </w:rPr>
      </w:pPr>
    </w:p>
    <w:p w:rsidR="00860730" w:rsidP="00E164ED" w:rsidRDefault="00860730" w14:paraId="48DC9A82" w14:textId="77777777">
      <w:pPr>
        <w:pStyle w:val="TOCHeading"/>
        <w:jc w:val="center"/>
        <w:rPr>
          <w:rFonts w:ascii="Arial" w:hAnsi="Arial" w:cs="Arial"/>
        </w:rPr>
      </w:pPr>
    </w:p>
    <w:p w:rsidR="00860730" w:rsidP="00E164ED" w:rsidRDefault="00860730" w14:paraId="48DC9A83" w14:textId="77777777">
      <w:pPr>
        <w:pStyle w:val="TOCHeading"/>
        <w:jc w:val="center"/>
        <w:rPr>
          <w:rFonts w:ascii="Arial" w:hAnsi="Arial" w:cs="Arial"/>
        </w:rPr>
      </w:pPr>
    </w:p>
    <w:p w:rsidR="00860730" w:rsidP="00E164ED" w:rsidRDefault="00860730" w14:paraId="48DC9A84" w14:textId="77777777">
      <w:pPr>
        <w:pStyle w:val="TOCHeading"/>
        <w:jc w:val="center"/>
        <w:rPr>
          <w:rFonts w:ascii="Arial" w:hAnsi="Arial" w:cs="Arial"/>
        </w:rPr>
      </w:pPr>
    </w:p>
    <w:p w:rsidR="00860730" w:rsidP="00E164ED" w:rsidRDefault="00860730" w14:paraId="48DC9A85" w14:textId="77777777">
      <w:pPr>
        <w:pStyle w:val="TOCHeading"/>
        <w:jc w:val="center"/>
        <w:rPr>
          <w:rFonts w:ascii="Arial" w:hAnsi="Arial" w:cs="Arial"/>
        </w:rPr>
      </w:pPr>
    </w:p>
    <w:p w:rsidR="00860730" w:rsidP="00E164ED" w:rsidRDefault="00860730" w14:paraId="48DC9A86" w14:textId="77777777">
      <w:pPr>
        <w:pStyle w:val="TOCHeading"/>
        <w:jc w:val="center"/>
        <w:rPr>
          <w:rFonts w:ascii="Arial" w:hAnsi="Arial" w:cs="Arial"/>
        </w:rPr>
      </w:pPr>
    </w:p>
    <w:p w:rsidR="00107955" w:rsidP="00107955" w:rsidRDefault="00107955" w14:paraId="48DC9A87" w14:textId="77777777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name="_Toc311197302" w:id="2"/>
      <w:bookmarkStart w:name="_Toc513545819" w:id="3"/>
    </w:p>
    <w:p w:rsidR="00107955" w:rsidP="00107955" w:rsidRDefault="00107955" w14:paraId="48DC9A88" w14:textId="77777777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DB5DE8" w:rsidRDefault="00DB5DE8" w14:paraId="48DC9A89" w14:textId="77777777">
          <w:pPr>
            <w:pStyle w:val="TOCHeading"/>
          </w:pPr>
          <w:r>
            <w:t>Contents</w:t>
          </w:r>
        </w:p>
        <w:p w:rsidR="009D62B8" w:rsidRDefault="00DB5DE8" w14:paraId="41BF0DB0" w14:textId="2217A336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44060965">
            <w:r w:rsidRPr="00985328" w:rsidR="009D62B8">
              <w:rPr>
                <w:rStyle w:val="Hyperlink"/>
                <w:noProof/>
              </w:rPr>
              <w:t>Team Work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_Toc44060965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3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:rsidR="009D62B8" w:rsidRDefault="009D62B8" w14:paraId="597CF878" w14:textId="5ECE0B8F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history="1" w:anchor="_Toc44060966">
            <w:r w:rsidRPr="00985328">
              <w:rPr>
                <w:rStyle w:val="Hyperlink"/>
                <w:b/>
                <w:bCs/>
                <w:noProof/>
              </w:rPr>
              <w:t>Activity 1</w:t>
            </w:r>
            <w:r w:rsidRPr="00985328">
              <w:rPr>
                <w:rStyle w:val="Hyperlink"/>
                <w:noProof/>
              </w:rPr>
              <w:t xml:space="preserve"> – Understanding Different MBSE Workflows Based on Business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_Toc44060966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8" w:rsidRDefault="009D62B8" w14:paraId="2A550423" w14:textId="522AECB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history="1" w:anchor="_Toc44060967">
            <w:r w:rsidRPr="00985328">
              <w:rPr>
                <w:rStyle w:val="Hyperlink"/>
                <w:b/>
                <w:bCs/>
                <w:noProof/>
              </w:rPr>
              <w:t>Activity 2</w:t>
            </w:r>
            <w:r w:rsidRPr="00985328">
              <w:rPr>
                <w:rStyle w:val="Hyperlink"/>
                <w:noProof/>
              </w:rPr>
              <w:t xml:space="preserve"> – Modelling – Collective Learning (use any UML online tools: eg:- draw.io)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_Toc44060967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8" w:rsidRDefault="009D62B8" w14:paraId="1A8C85D0" w14:textId="621B53AA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history="1" w:anchor="_Toc44060968">
            <w:r w:rsidRPr="00985328">
              <w:rPr>
                <w:rStyle w:val="Hyperlink"/>
                <w:b/>
                <w:bCs/>
                <w:noProof/>
              </w:rPr>
              <w:t>Activity 3</w:t>
            </w:r>
            <w:r w:rsidRPr="00985328">
              <w:rPr>
                <w:rStyle w:val="Hyperlink"/>
                <w:noProof/>
              </w:rPr>
              <w:t xml:space="preserve"> – Explore the below resources and share learning and critical comments on the same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_Toc44060968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8" w:rsidRDefault="009D62B8" w14:paraId="1BF640E6" w14:textId="4B44F8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history="1" w:anchor="_Toc44060969">
            <w:r w:rsidRPr="00985328">
              <w:rPr>
                <w:rStyle w:val="Hyperlink"/>
                <w:b/>
                <w:bCs/>
                <w:noProof/>
              </w:rPr>
              <w:t>Activity 4</w:t>
            </w:r>
            <w:r w:rsidRPr="00985328">
              <w:rPr>
                <w:rStyle w:val="Hyperlink"/>
                <w:noProof/>
              </w:rPr>
              <w:t xml:space="preserve"> – Complete Matlab Onramp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_Toc44060969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8" w:rsidRDefault="009D62B8" w14:paraId="51248435" w14:textId="52474F8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history="1" w:anchor="_Toc44060970">
            <w:r w:rsidRPr="00985328">
              <w:rPr>
                <w:rStyle w:val="Hyperlink"/>
                <w:b/>
                <w:bCs/>
                <w:noProof/>
              </w:rPr>
              <w:t>Activity 5</w:t>
            </w:r>
            <w:r w:rsidRPr="00985328">
              <w:rPr>
                <w:rStyle w:val="Hyperlink"/>
                <w:noProof/>
              </w:rPr>
              <w:t xml:space="preserve"> – Complete Simulink Onramp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_Toc44060970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DE8" w:rsidRDefault="00DB5DE8" w14:paraId="48DC9A96" w14:textId="00F0B821">
          <w:r>
            <w:rPr>
              <w:b/>
              <w:bCs/>
              <w:noProof/>
            </w:rPr>
            <w:fldChar w:fldCharType="end"/>
          </w:r>
        </w:p>
      </w:sdtContent>
    </w:sdt>
    <w:p w:rsidR="00DB5DE8" w:rsidP="00320DA4" w:rsidRDefault="00DB5DE8" w14:paraId="48DC9A97" w14:textId="77777777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:rsidR="00DB5DE8" w:rsidP="00320DA4" w:rsidRDefault="00DB5DE8" w14:paraId="48DC9A98" w14:textId="77777777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:rsidR="00053C2C" w:rsidP="00053C2C" w:rsidRDefault="00053C2C" w14:paraId="48DC9A99" w14:textId="77777777"/>
    <w:p w:rsidR="00053C2C" w:rsidP="00053C2C" w:rsidRDefault="00053C2C" w14:paraId="48DC9A9A" w14:textId="77777777"/>
    <w:p w:rsidR="00053C2C" w:rsidP="00053C2C" w:rsidRDefault="00053C2C" w14:paraId="48DC9A9B" w14:textId="77777777"/>
    <w:p w:rsidR="00053C2C" w:rsidP="00053C2C" w:rsidRDefault="00053C2C" w14:paraId="48DC9A9C" w14:textId="77777777"/>
    <w:p w:rsidR="00053C2C" w:rsidP="00053C2C" w:rsidRDefault="00053C2C" w14:paraId="48DC9A9D" w14:textId="77777777"/>
    <w:p w:rsidR="00053C2C" w:rsidP="00053C2C" w:rsidRDefault="00053C2C" w14:paraId="48DC9A9E" w14:textId="77777777"/>
    <w:p w:rsidR="00053C2C" w:rsidP="00053C2C" w:rsidRDefault="00053C2C" w14:paraId="48DC9A9F" w14:textId="77777777"/>
    <w:p w:rsidR="00053C2C" w:rsidP="00053C2C" w:rsidRDefault="00053C2C" w14:paraId="48DC9AA0" w14:textId="77777777"/>
    <w:p w:rsidR="00053C2C" w:rsidP="00053C2C" w:rsidRDefault="00053C2C" w14:paraId="48DC9AA1" w14:textId="77777777"/>
    <w:p w:rsidR="00053C2C" w:rsidP="00053C2C" w:rsidRDefault="00053C2C" w14:paraId="48DC9AA2" w14:textId="77777777"/>
    <w:p w:rsidR="00053C2C" w:rsidP="00053C2C" w:rsidRDefault="00053C2C" w14:paraId="48DC9AA3" w14:textId="77777777"/>
    <w:p w:rsidR="00053C2C" w:rsidP="00053C2C" w:rsidRDefault="00053C2C" w14:paraId="48DC9AA4" w14:textId="77777777"/>
    <w:p w:rsidR="00053C2C" w:rsidP="00053C2C" w:rsidRDefault="00053C2C" w14:paraId="48DC9AA5" w14:textId="77777777"/>
    <w:p w:rsidR="00053C2C" w:rsidP="00053C2C" w:rsidRDefault="00053C2C" w14:paraId="48DC9AA6" w14:textId="77777777"/>
    <w:p w:rsidR="00053C2C" w:rsidP="00053C2C" w:rsidRDefault="00053C2C" w14:paraId="48DC9AA7" w14:textId="77777777"/>
    <w:p w:rsidR="00053C2C" w:rsidP="00053C2C" w:rsidRDefault="00053C2C" w14:paraId="48DC9AA8" w14:textId="77777777"/>
    <w:p w:rsidR="00053C2C" w:rsidP="00053C2C" w:rsidRDefault="00053C2C" w14:paraId="48DC9AA9" w14:textId="77777777"/>
    <w:p w:rsidR="00053C2C" w:rsidP="00053C2C" w:rsidRDefault="00053C2C" w14:paraId="48DC9AAA" w14:textId="77777777"/>
    <w:p w:rsidR="00053C2C" w:rsidP="00053C2C" w:rsidRDefault="00053C2C" w14:paraId="48DC9AAB" w14:textId="77777777"/>
    <w:p w:rsidR="00053C2C" w:rsidP="00053C2C" w:rsidRDefault="00053C2C" w14:paraId="48DC9AAC" w14:textId="77777777"/>
    <w:p w:rsidR="00053C2C" w:rsidP="00053C2C" w:rsidRDefault="00053C2C" w14:paraId="48DC9AAD" w14:textId="77777777"/>
    <w:p w:rsidR="00053C2C" w:rsidP="00053C2C" w:rsidRDefault="00053C2C" w14:paraId="48DC9AAE" w14:textId="77777777"/>
    <w:p w:rsidR="00053C2C" w:rsidP="00053C2C" w:rsidRDefault="00053C2C" w14:paraId="48DC9AAF" w14:textId="77777777"/>
    <w:p w:rsidR="00115DFA" w:rsidP="00053C2C" w:rsidRDefault="00115DFA" w14:paraId="07213868" w14:textId="77777777"/>
    <w:p w:rsidR="00115DFA" w:rsidP="00053C2C" w:rsidRDefault="00115DFA" w14:paraId="207DB4AA" w14:textId="77777777"/>
    <w:p w:rsidR="00115DFA" w:rsidP="00053C2C" w:rsidRDefault="00115DFA" w14:paraId="1188B128" w14:textId="77777777"/>
    <w:p w:rsidR="00115DFA" w:rsidP="00053C2C" w:rsidRDefault="00115DFA" w14:paraId="44010560" w14:textId="77777777"/>
    <w:p w:rsidR="00115DFA" w:rsidP="00053C2C" w:rsidRDefault="00115DFA" w14:paraId="76381667" w14:textId="77777777"/>
    <w:p w:rsidR="00053C2C" w:rsidP="00053C2C" w:rsidRDefault="00053C2C" w14:paraId="48DC9AB0" w14:textId="77777777"/>
    <w:p w:rsidR="00053C2C" w:rsidP="00053C2C" w:rsidRDefault="00053C2C" w14:paraId="48DC9AB1" w14:textId="77777777"/>
    <w:p w:rsidR="00DB5DE8" w:rsidP="00705561" w:rsidRDefault="00705561" w14:paraId="48DC9AB2" w14:textId="56BD2828">
      <w:pPr>
        <w:pStyle w:val="Heading1"/>
      </w:pPr>
      <w:bookmarkStart w:name="_Toc44060965" w:id="4"/>
      <w:r w:rsidRPr="00705561">
        <w:t>Team</w:t>
      </w:r>
      <w:r>
        <w:t xml:space="preserve"> Work</w:t>
      </w:r>
      <w:bookmarkEnd w:id="4"/>
    </w:p>
    <w:p w:rsidR="00705561" w:rsidP="00705561" w:rsidRDefault="00705561" w14:paraId="48DC9AB3" w14:textId="77777777">
      <w:pPr>
        <w:pStyle w:val="Heading2"/>
      </w:pPr>
      <w:bookmarkStart w:name="_Toc44060966" w:id="5"/>
      <w:r w:rsidRPr="006D034E">
        <w:rPr>
          <w:b/>
          <w:bCs/>
        </w:rPr>
        <w:lastRenderedPageBreak/>
        <w:t>Activity 1</w:t>
      </w:r>
      <w:r>
        <w:t xml:space="preserve"> – Understanding Different MBSE Workflows Based on Business Domain</w:t>
      </w:r>
      <w:bookmarkEnd w:id="5"/>
      <w:r>
        <w:t xml:space="preserve"> </w:t>
      </w:r>
    </w:p>
    <w:p w:rsidR="00705561" w:rsidP="00705561" w:rsidRDefault="00394514" w14:paraId="48DC9AB4" w14:textId="35EC92A1">
      <w:r>
        <w:t>(Aero| Auto</w:t>
      </w:r>
      <w:r w:rsidR="00705561">
        <w:t>)</w:t>
      </w:r>
      <w:r w:rsidR="009D62B8">
        <w:t xml:space="preserve"> (Choose any one domain)</w:t>
      </w:r>
    </w:p>
    <w:p w:rsidRPr="00705561" w:rsidR="00705561" w:rsidP="00705561" w:rsidRDefault="00705561" w14:paraId="48DC9AB5" w14:textId="77777777">
      <w:r>
        <w:t xml:space="preserve">Where | When | What | How | Resources | Pros and Cons </w:t>
      </w:r>
    </w:p>
    <w:p w:rsidRPr="009E199F" w:rsidR="009E199F" w:rsidP="009E199F" w:rsidRDefault="00D26FA2" w14:paraId="7A5D0D3B" w14:textId="15A35FF6">
      <w:pPr>
        <w:pStyle w:val="Heading2"/>
        <w:rPr>
          <w:bCs/>
        </w:rPr>
      </w:pPr>
      <w:bookmarkStart w:name="_Toc44060967" w:id="6"/>
      <w:r>
        <w:rPr>
          <w:b/>
          <w:bCs/>
        </w:rPr>
        <w:t xml:space="preserve">Activity </w:t>
      </w:r>
      <w:r w:rsidR="009D62B8">
        <w:rPr>
          <w:b/>
          <w:bCs/>
        </w:rPr>
        <w:t>2</w:t>
      </w:r>
      <w:r w:rsidR="009E199F">
        <w:t xml:space="preserve"> – Modelling – Collective Learning </w:t>
      </w:r>
      <w:r w:rsidR="00974EDE">
        <w:t>(use any UML online tools:</w:t>
      </w:r>
      <w:r w:rsidR="00775639">
        <w:t xml:space="preserve"> </w:t>
      </w:r>
      <w:r w:rsidR="00974EDE">
        <w:t xml:space="preserve">eg:- </w:t>
      </w:r>
      <w:r w:rsidR="00775639">
        <w:t>draw.io)</w:t>
      </w:r>
      <w:bookmarkEnd w:id="6"/>
    </w:p>
    <w:p w:rsidR="009E199F" w:rsidP="009E199F" w:rsidRDefault="009E199F" w14:paraId="4E19FA08" w14:textId="2B330072">
      <w:pPr>
        <w:ind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Solution | Alternate solution | Test cases for each of the subparts </w:t>
      </w:r>
    </w:p>
    <w:p w:rsidRPr="00260607" w:rsidR="00260607" w:rsidP="009E199F" w:rsidRDefault="00260607" w14:paraId="5EA4E01E" w14:textId="2B159190">
      <w:pPr>
        <w:ind w:firstLine="0"/>
        <w:rPr>
          <w:rFonts w:asciiTheme="majorHAnsi" w:hAnsiTheme="majorHAnsi"/>
          <w:sz w:val="24"/>
          <w:szCs w:val="24"/>
        </w:rPr>
      </w:pPr>
      <w:r w:rsidRPr="00260607">
        <w:rPr>
          <w:rFonts w:asciiTheme="majorHAnsi" w:hAnsiTheme="majorHAnsi"/>
          <w:sz w:val="24"/>
          <w:szCs w:val="24"/>
        </w:rPr>
        <w:t xml:space="preserve">More details for the different </w:t>
      </w:r>
      <w:r w:rsidR="00877C77">
        <w:rPr>
          <w:rFonts w:asciiTheme="majorHAnsi" w:hAnsiTheme="majorHAnsi"/>
          <w:sz w:val="24"/>
          <w:szCs w:val="24"/>
        </w:rPr>
        <w:t>components</w:t>
      </w:r>
      <w:r w:rsidRPr="00260607">
        <w:rPr>
          <w:rFonts w:asciiTheme="majorHAnsi" w:hAnsiTheme="majorHAnsi"/>
          <w:sz w:val="24"/>
          <w:szCs w:val="24"/>
        </w:rPr>
        <w:t xml:space="preserve"> in </w:t>
      </w:r>
      <w:r w:rsidRPr="00260607">
        <w:rPr>
          <w:rFonts w:asciiTheme="majorHAnsi" w:hAnsiTheme="majorHAnsi" w:cstheme="minorHAnsi"/>
        </w:rPr>
        <w:t>session slides</w:t>
      </w:r>
    </w:p>
    <w:p w:rsidR="009E199F" w:rsidP="005B1CC5" w:rsidRDefault="009E199F" w14:paraId="6328B8E0" w14:textId="77777777">
      <w:pPr>
        <w:ind w:firstLine="0"/>
        <w:rPr>
          <w:rFonts w:ascii="Cambria" w:hAnsi="Cambria"/>
          <w:sz w:val="24"/>
          <w:szCs w:val="24"/>
        </w:rPr>
      </w:pPr>
    </w:p>
    <w:p w:rsidR="005B1CC5" w:rsidP="005B1CC5" w:rsidRDefault="009E199F" w14:paraId="48DC9AC4" w14:textId="66BA67B0">
      <w:pPr>
        <w:ind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Part </w:t>
      </w:r>
      <w:r w:rsidR="009D62B8">
        <w:rPr>
          <w:rFonts w:ascii="Cambria" w:hAnsi="Cambria"/>
          <w:b/>
          <w:bCs/>
          <w:sz w:val="24"/>
          <w:szCs w:val="24"/>
        </w:rPr>
        <w:t>A</w:t>
      </w:r>
      <w:r>
        <w:rPr>
          <w:rFonts w:ascii="Cambria" w:hAnsi="Cambria"/>
          <w:b/>
          <w:bCs/>
          <w:sz w:val="24"/>
          <w:szCs w:val="24"/>
        </w:rPr>
        <w:t xml:space="preserve"> - </w:t>
      </w:r>
      <w:r w:rsidR="005B1CC5">
        <w:t xml:space="preserve"> </w:t>
      </w:r>
      <w:r w:rsidR="005B1CC5">
        <w:rPr>
          <w:rFonts w:ascii="Cambria" w:hAnsi="Cambria"/>
          <w:sz w:val="24"/>
          <w:szCs w:val="24"/>
        </w:rPr>
        <w:t>Model the following expressio</w:t>
      </w:r>
      <w:r w:rsidR="00260607"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z w:val="24"/>
          <w:szCs w:val="24"/>
        </w:rPr>
        <w:t>:</w:t>
      </w:r>
      <w:r w:rsidRPr="00671401" w:rsidR="005B1CC5">
        <w:rPr>
          <w:rFonts w:ascii="Cambria" w:hAnsi="Cambria"/>
          <w:sz w:val="24"/>
          <w:szCs w:val="24"/>
        </w:rPr>
        <w:t xml:space="preserve"> ((a&lt;b) &amp;&amp; !(b&gt;c)) || ((a==c) &amp;&amp; !(b==2))</w:t>
      </w:r>
    </w:p>
    <w:p w:rsidR="005B1CC5" w:rsidP="00705561" w:rsidRDefault="005B1CC5" w14:paraId="48DC9AC6" w14:textId="77777777"/>
    <w:p w:rsidR="005B1CC5" w:rsidP="005B1CC5" w:rsidRDefault="009E199F" w14:paraId="48DC9ACB" w14:textId="6A715606">
      <w:pPr>
        <w:ind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Part </w:t>
      </w:r>
      <w:r w:rsidR="009D62B8">
        <w:rPr>
          <w:rFonts w:ascii="Cambria" w:hAnsi="Cambria"/>
          <w:b/>
          <w:bCs/>
          <w:sz w:val="24"/>
          <w:szCs w:val="24"/>
        </w:rPr>
        <w:t>B</w:t>
      </w:r>
      <w:r>
        <w:rPr>
          <w:rFonts w:ascii="Cambria" w:hAnsi="Cambria"/>
          <w:b/>
          <w:bCs/>
          <w:sz w:val="24"/>
          <w:szCs w:val="24"/>
        </w:rPr>
        <w:t xml:space="preserve"> - </w:t>
      </w:r>
      <w:r>
        <w:t xml:space="preserve"> </w:t>
      </w:r>
      <w:r w:rsidRPr="005B1CC5" w:rsidR="005B1CC5">
        <w:rPr>
          <w:rFonts w:ascii="Cambria" w:hAnsi="Cambria"/>
          <w:sz w:val="24"/>
          <w:szCs w:val="24"/>
        </w:rPr>
        <w:t>Design a microcontroller based automatic water pumping system, which pumps water to overhead tank when the water in over head tank is less than threshold , water in sump is greater than threshold and power supply is present.</w:t>
      </w:r>
    </w:p>
    <w:p w:rsidR="005B1CC5" w:rsidP="005B1CC5" w:rsidRDefault="005B1CC5" w14:paraId="48DC9ACC" w14:textId="77777777">
      <w:pPr>
        <w:ind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Solution | Alternate solution | Test cases</w:t>
      </w:r>
    </w:p>
    <w:p w:rsidR="005B1CC5" w:rsidP="005B1CC5" w:rsidRDefault="005B1CC5" w14:paraId="48DC9ACD" w14:textId="77777777">
      <w:pPr>
        <w:ind w:firstLine="0"/>
        <w:rPr>
          <w:rFonts w:ascii="Cambria" w:hAnsi="Cambria"/>
          <w:sz w:val="24"/>
          <w:szCs w:val="24"/>
        </w:rPr>
      </w:pPr>
    </w:p>
    <w:p w:rsidR="005B1CC5" w:rsidP="005B1CC5" w:rsidRDefault="009E199F" w14:paraId="48DC9ACE" w14:textId="65319E87">
      <w:pPr>
        <w:ind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Part </w:t>
      </w:r>
      <w:r w:rsidR="009D62B8">
        <w:rPr>
          <w:rFonts w:ascii="Cambria" w:hAnsi="Cambria"/>
          <w:b/>
          <w:bCs/>
          <w:sz w:val="24"/>
          <w:szCs w:val="24"/>
        </w:rPr>
        <w:t>C</w:t>
      </w:r>
      <w:r>
        <w:rPr>
          <w:rFonts w:ascii="Cambria" w:hAnsi="Cambria"/>
          <w:b/>
          <w:bCs/>
          <w:sz w:val="24"/>
          <w:szCs w:val="24"/>
        </w:rPr>
        <w:t xml:space="preserve">- </w:t>
      </w:r>
      <w:r>
        <w:t xml:space="preserve"> </w:t>
      </w:r>
      <w:r w:rsidRPr="005B1CC5" w:rsidR="005B1CC5">
        <w:rPr>
          <w:rFonts w:ascii="Cambria" w:hAnsi="Cambria"/>
          <w:sz w:val="24"/>
          <w:szCs w:val="24"/>
        </w:rPr>
        <w:t>Design a model for finding out the roots of a quadratic equation of the form ax</w:t>
      </w:r>
      <w:r w:rsidRPr="005B1CC5" w:rsidR="005B1CC5">
        <w:rPr>
          <w:rFonts w:ascii="Cambria" w:hAnsi="Cambria"/>
          <w:sz w:val="24"/>
          <w:szCs w:val="24"/>
          <w:vertAlign w:val="superscript"/>
        </w:rPr>
        <w:t>2</w:t>
      </w:r>
      <w:r w:rsidRPr="005B1CC5" w:rsidR="005B1CC5">
        <w:rPr>
          <w:rFonts w:ascii="Cambria" w:hAnsi="Cambria"/>
          <w:sz w:val="24"/>
          <w:szCs w:val="24"/>
        </w:rPr>
        <w:t>+bx+c=0</w:t>
      </w:r>
    </w:p>
    <w:p w:rsidRPr="005B1CC5" w:rsidR="005B1CC5" w:rsidP="005B1CC5" w:rsidRDefault="005B1CC5" w14:paraId="48DC9AD3" w14:textId="3B9B84B3">
      <w:pPr>
        <w:ind w:firstLine="0"/>
        <w:rPr>
          <w:rFonts w:ascii="Cambria" w:hAnsi="Cambria"/>
          <w:sz w:val="24"/>
          <w:szCs w:val="24"/>
        </w:rPr>
      </w:pPr>
    </w:p>
    <w:p w:rsidR="005B1CC5" w:rsidP="009D62B8" w:rsidRDefault="00C17466" w14:paraId="48DC9AD4" w14:textId="734711FE">
      <w:pPr>
        <w:ind w:firstLine="0"/>
        <w:rPr>
          <w:b/>
          <w:bCs/>
        </w:rPr>
      </w:pPr>
      <w:r>
        <w:rPr>
          <w:rFonts w:ascii="Cambria" w:hAnsi="Cambria"/>
          <w:b/>
          <w:bCs/>
          <w:sz w:val="24"/>
          <w:szCs w:val="24"/>
        </w:rPr>
        <w:t xml:space="preserve">Part </w:t>
      </w:r>
      <w:r w:rsidR="009D62B8">
        <w:rPr>
          <w:rFonts w:ascii="Cambria" w:hAnsi="Cambria"/>
          <w:b/>
          <w:bCs/>
          <w:sz w:val="24"/>
          <w:szCs w:val="24"/>
        </w:rPr>
        <w:t>D</w:t>
      </w:r>
      <w:r>
        <w:rPr>
          <w:rFonts w:ascii="Cambria" w:hAnsi="Cambria"/>
          <w:b/>
          <w:bCs/>
          <w:sz w:val="24"/>
          <w:szCs w:val="24"/>
        </w:rPr>
        <w:t xml:space="preserve">- </w:t>
      </w:r>
      <w:r>
        <w:t xml:space="preserve"> </w:t>
      </w:r>
      <w:r w:rsidR="005B1CC5">
        <w:t xml:space="preserve">- </w:t>
      </w:r>
      <w:r w:rsidRPr="005B1CC5" w:rsidR="005B1CC5">
        <w:t xml:space="preserve">Design an display console for a Digital thermometer whose display should be in </w:t>
      </w:r>
      <w:r w:rsidRPr="005B1CC5" w:rsidR="005B1CC5">
        <w:rPr>
          <w:vertAlign w:val="superscript"/>
        </w:rPr>
        <w:t>0</w:t>
      </w:r>
      <w:r w:rsidRPr="005B1CC5" w:rsidR="005B1CC5">
        <w:t xml:space="preserve">F and </w:t>
      </w:r>
      <w:r w:rsidRPr="005B1CC5" w:rsidR="005B1CC5">
        <w:rPr>
          <w:vertAlign w:val="superscript"/>
        </w:rPr>
        <w:t>0</w:t>
      </w:r>
      <w:r w:rsidRPr="005B1CC5" w:rsidR="005B1CC5">
        <w:t xml:space="preserve">K  by converting the measured </w:t>
      </w:r>
      <w:r w:rsidRPr="005B1CC5" w:rsidR="005B1CC5">
        <w:rPr>
          <w:vertAlign w:val="superscript"/>
        </w:rPr>
        <w:t>0</w:t>
      </w:r>
      <w:r w:rsidRPr="005B1CC5" w:rsidR="005B1CC5">
        <w:t>C.</w:t>
      </w:r>
    </w:p>
    <w:p w:rsidR="005B1CC5" w:rsidP="005B1CC5" w:rsidRDefault="005B1CC5" w14:paraId="48DC9AD6" w14:textId="2C2B7F60"/>
    <w:p w:rsidR="00756588" w:rsidP="009D62B8" w:rsidRDefault="00F73275" w14:paraId="1BC240FF" w14:textId="3A42C49F">
      <w:pPr>
        <w:ind w:firstLine="0"/>
      </w:pPr>
      <w:r>
        <w:rPr>
          <w:rFonts w:ascii="Cambria" w:hAnsi="Cambria"/>
          <w:b/>
          <w:bCs/>
          <w:sz w:val="24"/>
          <w:szCs w:val="24"/>
        </w:rPr>
        <w:t xml:space="preserve">Part </w:t>
      </w:r>
      <w:r w:rsidR="009D62B8">
        <w:rPr>
          <w:rFonts w:ascii="Cambria" w:hAnsi="Cambria"/>
          <w:b/>
          <w:bCs/>
          <w:sz w:val="24"/>
          <w:szCs w:val="24"/>
        </w:rPr>
        <w:t>E</w:t>
      </w:r>
      <w:r w:rsidR="00756588">
        <w:rPr>
          <w:rFonts w:ascii="Cambria" w:hAnsi="Cambria"/>
          <w:b/>
          <w:bCs/>
          <w:sz w:val="24"/>
          <w:szCs w:val="24"/>
        </w:rPr>
        <w:t>-</w:t>
      </w:r>
      <w:r>
        <w:rPr>
          <w:rFonts w:ascii="Cambria" w:hAnsi="Cambria"/>
          <w:b/>
          <w:bCs/>
          <w:sz w:val="24"/>
          <w:szCs w:val="24"/>
        </w:rPr>
        <w:t xml:space="preserve"> </w:t>
      </w:r>
      <w:r w:rsidRPr="00F73275">
        <w:rPr>
          <w:rFonts w:asciiTheme="minorHAnsi" w:hAnsiTheme="minorHAnsi" w:cstheme="minorHAnsi"/>
          <w:bCs/>
          <w:sz w:val="24"/>
          <w:szCs w:val="24"/>
        </w:rPr>
        <w:t xml:space="preserve">Model any </w:t>
      </w:r>
      <w:r w:rsidRPr="00F73275">
        <w:rPr>
          <w:rFonts w:asciiTheme="minorHAnsi" w:hAnsiTheme="minorHAnsi" w:cstheme="minorHAnsi"/>
        </w:rPr>
        <w:t>second order equation</w:t>
      </w:r>
      <w:r>
        <w:t xml:space="preserve"> one each </w:t>
      </w:r>
    </w:p>
    <w:p w:rsidR="00F73275" w:rsidP="005B1CC5" w:rsidRDefault="00F73275" w14:paraId="2D06C20A" w14:textId="6B09FFAA"/>
    <w:p w:rsidR="00F73275" w:rsidP="009D62B8" w:rsidRDefault="00F73275" w14:paraId="1D276173" w14:textId="2B286671">
      <w:pPr>
        <w:ind w:firstLine="0"/>
      </w:pPr>
      <w:r>
        <w:rPr>
          <w:rFonts w:ascii="Cambria" w:hAnsi="Cambria"/>
          <w:b/>
          <w:bCs/>
          <w:sz w:val="24"/>
          <w:szCs w:val="24"/>
        </w:rPr>
        <w:t xml:space="preserve">Part </w:t>
      </w:r>
      <w:r w:rsidR="009D62B8">
        <w:rPr>
          <w:rFonts w:ascii="Cambria" w:hAnsi="Cambria"/>
          <w:b/>
          <w:bCs/>
          <w:sz w:val="24"/>
          <w:szCs w:val="24"/>
        </w:rPr>
        <w:t>F</w:t>
      </w:r>
      <w:r>
        <w:rPr>
          <w:rFonts w:ascii="Cambria" w:hAnsi="Cambria"/>
          <w:b/>
          <w:bCs/>
          <w:sz w:val="24"/>
          <w:szCs w:val="24"/>
        </w:rPr>
        <w:t xml:space="preserve">- </w:t>
      </w:r>
      <w:r w:rsidRPr="00F73275">
        <w:rPr>
          <w:rFonts w:asciiTheme="minorHAnsi" w:hAnsiTheme="minorHAnsi" w:cstheme="minorHAnsi"/>
          <w:bCs/>
          <w:sz w:val="24"/>
          <w:szCs w:val="24"/>
        </w:rPr>
        <w:t xml:space="preserve">Model any </w:t>
      </w:r>
      <w:r w:rsidR="009D62B8">
        <w:rPr>
          <w:rFonts w:asciiTheme="minorHAnsi" w:hAnsiTheme="minorHAnsi" w:cstheme="minorHAnsi"/>
          <w:bCs/>
          <w:sz w:val="24"/>
          <w:szCs w:val="24"/>
        </w:rPr>
        <w:t>one</w:t>
      </w:r>
      <w:r>
        <w:rPr>
          <w:rFonts w:asciiTheme="minorHAnsi" w:hAnsiTheme="minorHAnsi" w:cstheme="minorHAnsi"/>
          <w:bCs/>
          <w:sz w:val="24"/>
          <w:szCs w:val="24"/>
        </w:rPr>
        <w:t xml:space="preserve"> difference equations </w:t>
      </w:r>
    </w:p>
    <w:p w:rsidRPr="005B1CC5" w:rsidR="00F73275" w:rsidP="005B1CC5" w:rsidRDefault="00F73275" w14:paraId="79A2164A" w14:textId="611F9DE2"/>
    <w:p w:rsidR="00F60850" w:rsidP="00F60850" w:rsidRDefault="00D26FA2" w14:paraId="48DC9AE5" w14:textId="37CDF3C6">
      <w:pPr>
        <w:pStyle w:val="Heading2"/>
      </w:pPr>
      <w:bookmarkStart w:name="_Toc44060968" w:id="7"/>
      <w:bookmarkEnd w:id="0"/>
      <w:bookmarkEnd w:id="1"/>
      <w:bookmarkEnd w:id="2"/>
      <w:bookmarkEnd w:id="3"/>
      <w:r>
        <w:rPr>
          <w:b/>
          <w:bCs/>
        </w:rPr>
        <w:t xml:space="preserve">Activity </w:t>
      </w:r>
      <w:r w:rsidR="009D62B8">
        <w:rPr>
          <w:b/>
          <w:bCs/>
        </w:rPr>
        <w:t>3</w:t>
      </w:r>
      <w:r w:rsidR="00F60850">
        <w:t xml:space="preserve"> – Explore the below resources and share learning and </w:t>
      </w:r>
      <w:r w:rsidR="00DF7082">
        <w:t xml:space="preserve">critical </w:t>
      </w:r>
      <w:r w:rsidR="00F60850">
        <w:t xml:space="preserve">comments </w:t>
      </w:r>
      <w:r w:rsidR="00DF7082">
        <w:t>on the same</w:t>
      </w:r>
      <w:bookmarkEnd w:id="7"/>
    </w:p>
    <w:p w:rsidRPr="00D26FA2" w:rsidR="00D26FA2" w:rsidP="00D26FA2" w:rsidRDefault="00D26FA2" w14:paraId="66A1F68D" w14:textId="77777777"/>
    <w:p w:rsidRPr="00F60850" w:rsidR="00F60850" w:rsidP="00F60850" w:rsidRDefault="00F60850" w14:paraId="48DC9AE6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  <w:r w:rsidRPr="00F60850">
        <w:rPr>
          <w:rFonts w:ascii="Arial" w:hAnsi="Arial" w:cs="Arial"/>
          <w:b/>
          <w:bCs/>
          <w:sz w:val="20"/>
          <w:szCs w:val="20"/>
          <w:lang w:val="en-IN" w:bidi="ar-SA"/>
        </w:rPr>
        <w:t>System Engineering Brief: Managing Complexity with a Systems Driven Approach:</w:t>
      </w:r>
      <w:r w:rsidRPr="00F60850">
        <w:rPr>
          <w:rFonts w:ascii="Arial" w:hAnsi="Arial" w:cs="Arial"/>
          <w:sz w:val="20"/>
          <w:szCs w:val="20"/>
          <w:lang w:val="en-IN" w:bidi="ar-SA"/>
        </w:rPr>
        <w:t xml:space="preserve"> </w:t>
      </w:r>
      <w:hyperlink w:history="1" r:id="rId15">
        <w:r w:rsidRPr="00F60850">
          <w:rPr>
            <w:rStyle w:val="Hyperlink"/>
            <w:rFonts w:ascii="Arial" w:hAnsi="Arial" w:cs="Arial"/>
            <w:sz w:val="20"/>
            <w:szCs w:val="20"/>
            <w:lang w:val="en-IN" w:bidi="ar-SA"/>
          </w:rPr>
          <w:t>https://www.youtube.com/watch?v=uEmX7rw0fKg&amp;t=25s</w:t>
        </w:r>
      </w:hyperlink>
    </w:p>
    <w:p w:rsidRPr="00F60850" w:rsidR="00F60850" w:rsidP="00F60850" w:rsidRDefault="00F60850" w14:paraId="48DC9AE7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  <w:r w:rsidRPr="00F60850">
        <w:rPr>
          <w:rFonts w:ascii="Arial" w:hAnsi="Arial" w:cs="Arial"/>
          <w:b/>
          <w:bCs/>
          <w:sz w:val="20"/>
          <w:szCs w:val="20"/>
          <w:lang w:val="en-IN" w:bidi="ar-SA"/>
        </w:rPr>
        <w:t>ANSYS SCADE: Model Based Systems Engineering and Design [Overview] :</w:t>
      </w:r>
    </w:p>
    <w:p w:rsidRPr="00F60850" w:rsidR="00F60850" w:rsidP="00F60850" w:rsidRDefault="00F92A55" w14:paraId="48DC9AE8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  <w:hyperlink w:history="1">
        <w:r w:rsidRPr="00F60850" w:rsidR="00F60850">
          <w:rPr>
            <w:rStyle w:val="Hyperlink"/>
            <w:rFonts w:ascii="Arial" w:hAnsi="Arial" w:cs="Arial"/>
            <w:sz w:val="20"/>
            <w:szCs w:val="20"/>
            <w:lang w:val="en-IN" w:bidi="ar-SA"/>
          </w:rPr>
          <w:t>https://www.youtube.com/watch?v=Hp5brmQKd7c&amp;feature=youtu.be</w:t>
        </w:r>
      </w:hyperlink>
    </w:p>
    <w:p w:rsidRPr="00F60850" w:rsidR="00F60850" w:rsidP="00F60850" w:rsidRDefault="00F60850" w14:paraId="48DC9AE9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  <w:r w:rsidRPr="00F60850">
        <w:rPr>
          <w:rFonts w:ascii="Arial" w:hAnsi="Arial" w:cs="Arial"/>
          <w:b/>
          <w:bCs/>
          <w:sz w:val="20"/>
          <w:szCs w:val="20"/>
          <w:lang w:bidi="ar-SA"/>
        </w:rPr>
        <w:t>Modeling Virtual Car Assembly  lines using Delmia Products</w:t>
      </w:r>
      <w:r w:rsidRPr="00F60850">
        <w:rPr>
          <w:rFonts w:ascii="Arial" w:hAnsi="Arial" w:cs="Arial"/>
          <w:b/>
          <w:bCs/>
          <w:sz w:val="20"/>
          <w:szCs w:val="20"/>
          <w:lang w:val="en-IN" w:bidi="ar-SA"/>
        </w:rPr>
        <w:t xml:space="preserve">: </w:t>
      </w:r>
      <w:hyperlink w:history="1" r:id="rId16">
        <w:r w:rsidRPr="00F60850">
          <w:rPr>
            <w:rStyle w:val="Hyperlink"/>
            <w:rFonts w:ascii="Arial" w:hAnsi="Arial" w:cs="Arial"/>
            <w:sz w:val="20"/>
            <w:szCs w:val="20"/>
            <w:lang w:bidi="ar-SA"/>
          </w:rPr>
          <w:t>https://www.youtube.com/watch?v=UcHhX6oK95I&amp;feature=youtu.be</w:t>
        </w:r>
      </w:hyperlink>
      <w:r w:rsidRPr="00F60850">
        <w:rPr>
          <w:rFonts w:ascii="Arial" w:hAnsi="Arial" w:cs="Arial"/>
          <w:sz w:val="20"/>
          <w:szCs w:val="20"/>
          <w:lang w:bidi="ar-SA"/>
        </w:rPr>
        <w:t> </w:t>
      </w:r>
    </w:p>
    <w:p w:rsidRPr="00F60850" w:rsidR="00F60850" w:rsidP="00F60850" w:rsidRDefault="00F60850" w14:paraId="48DC9AEA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  <w:r w:rsidRPr="00F60850">
        <w:rPr>
          <w:rFonts w:ascii="Arial" w:hAnsi="Arial" w:cs="Arial"/>
          <w:b/>
          <w:bCs/>
          <w:sz w:val="20"/>
          <w:szCs w:val="20"/>
          <w:lang w:bidi="ar-SA"/>
        </w:rPr>
        <w:t>Mercedes Benz Assembly Testing</w:t>
      </w:r>
      <w:r w:rsidRPr="00F60850">
        <w:rPr>
          <w:rFonts w:ascii="Arial" w:hAnsi="Arial" w:cs="Arial"/>
          <w:b/>
          <w:bCs/>
          <w:sz w:val="20"/>
          <w:szCs w:val="20"/>
          <w:lang w:val="en-IN" w:bidi="ar-SA"/>
        </w:rPr>
        <w:t>:</w:t>
      </w:r>
    </w:p>
    <w:p w:rsidRPr="00F60850" w:rsidR="00F60850" w:rsidP="00F60850" w:rsidRDefault="00F92A55" w14:paraId="48DC9AEB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  <w:hyperlink w:history="1" r:id="rId17">
        <w:r w:rsidRPr="00F60850" w:rsidR="00F60850">
          <w:rPr>
            <w:rStyle w:val="Hyperlink"/>
            <w:rFonts w:ascii="Arial" w:hAnsi="Arial" w:cs="Arial"/>
            <w:sz w:val="20"/>
            <w:szCs w:val="20"/>
            <w:lang w:bidi="ar-SA"/>
          </w:rPr>
          <w:t>https://youtu.be/UmbWIMRdyZk</w:t>
        </w:r>
      </w:hyperlink>
      <w:r w:rsidRPr="00F60850" w:rsidR="00F60850">
        <w:rPr>
          <w:rFonts w:ascii="Arial" w:hAnsi="Arial" w:cs="Arial"/>
          <w:sz w:val="20"/>
          <w:szCs w:val="20"/>
          <w:lang w:bidi="ar-SA"/>
        </w:rPr>
        <w:t> </w:t>
      </w:r>
    </w:p>
    <w:p w:rsidRPr="00F60850" w:rsidR="00F60850" w:rsidP="00F60850" w:rsidRDefault="00F60850" w14:paraId="48DC9AEC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  <w:r w:rsidRPr="00F60850">
        <w:rPr>
          <w:rFonts w:ascii="Arial" w:hAnsi="Arial" w:cs="Arial"/>
          <w:b/>
          <w:bCs/>
          <w:sz w:val="20"/>
          <w:szCs w:val="20"/>
          <w:lang w:val="en-IN" w:bidi="ar-SA"/>
        </w:rPr>
        <w:t xml:space="preserve">Model-Based Design with MATLAB and Simulink: </w:t>
      </w:r>
      <w:hyperlink w:history="1" r:id="rId18">
        <w:r w:rsidRPr="00F60850">
          <w:rPr>
            <w:rStyle w:val="Hyperlink"/>
            <w:rFonts w:ascii="Arial" w:hAnsi="Arial" w:cs="Arial"/>
            <w:sz w:val="20"/>
            <w:szCs w:val="20"/>
            <w:lang w:val="en-IN" w:bidi="ar-SA"/>
          </w:rPr>
          <w:t>https://in.mathworks.com/videos/model-based-design-with-matlab-and simulink-69040.html</w:t>
        </w:r>
      </w:hyperlink>
    </w:p>
    <w:p w:rsidRPr="00F60850" w:rsidR="00F60850" w:rsidP="00F60850" w:rsidRDefault="00F60850" w14:paraId="48DC9AED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  <w:r w:rsidRPr="00F60850">
        <w:rPr>
          <w:rFonts w:ascii="Arial" w:hAnsi="Arial" w:cs="Arial"/>
          <w:b/>
          <w:bCs/>
          <w:sz w:val="20"/>
          <w:szCs w:val="20"/>
          <w:lang w:bidi="ar-SA"/>
        </w:rPr>
        <w:t>Development and control of an inverted pendulum system:</w:t>
      </w:r>
      <w:r w:rsidRPr="00F60850">
        <w:rPr>
          <w:rFonts w:ascii="Arial" w:hAnsi="Arial" w:cs="Arial"/>
          <w:sz w:val="20"/>
          <w:szCs w:val="20"/>
          <w:lang w:bidi="ar-SA"/>
        </w:rPr>
        <w:t> </w:t>
      </w:r>
      <w:hyperlink w:history="1" r:id="rId19">
        <w:r w:rsidRPr="00F60850">
          <w:rPr>
            <w:rStyle w:val="Hyperlink"/>
            <w:rFonts w:ascii="Arial" w:hAnsi="Arial" w:cs="Arial"/>
            <w:sz w:val="20"/>
            <w:szCs w:val="20"/>
            <w:lang w:bidi="ar-SA"/>
          </w:rPr>
          <w:t>https://youtu.be/855O9x0Pgf0?t=63</w:t>
        </w:r>
      </w:hyperlink>
      <w:r w:rsidRPr="00F60850">
        <w:rPr>
          <w:rFonts w:ascii="Arial" w:hAnsi="Arial" w:cs="Arial"/>
          <w:sz w:val="20"/>
          <w:szCs w:val="20"/>
          <w:lang w:bidi="ar-SA"/>
        </w:rPr>
        <w:t> </w:t>
      </w:r>
    </w:p>
    <w:p w:rsidRPr="00F60850" w:rsidR="00F60850" w:rsidP="00F60850" w:rsidRDefault="00F60850" w14:paraId="48DC9AEE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  <w:r w:rsidRPr="00F60850">
        <w:rPr>
          <w:rFonts w:ascii="Arial" w:hAnsi="Arial" w:cs="Arial"/>
          <w:b/>
          <w:bCs/>
          <w:sz w:val="20"/>
          <w:szCs w:val="20"/>
          <w:lang w:val="en-IN" w:bidi="ar-SA"/>
        </w:rPr>
        <w:t>IBM Rational DOORS:</w:t>
      </w:r>
      <w:r w:rsidRPr="00F60850">
        <w:rPr>
          <w:rFonts w:ascii="Arial" w:hAnsi="Arial" w:cs="Arial"/>
          <w:sz w:val="20"/>
          <w:szCs w:val="20"/>
          <w:lang w:val="en-IN" w:bidi="ar-SA"/>
        </w:rPr>
        <w:t xml:space="preserve"> </w:t>
      </w:r>
      <w:hyperlink w:history="1" r:id="rId20">
        <w:r w:rsidRPr="00F60850">
          <w:rPr>
            <w:rStyle w:val="Hyperlink"/>
            <w:rFonts w:ascii="Arial" w:hAnsi="Arial" w:cs="Arial"/>
            <w:sz w:val="20"/>
            <w:szCs w:val="20"/>
            <w:lang w:bidi="ar-SA"/>
          </w:rPr>
          <w:t>https://www.youtube.com/watch?v=P2KKdCrejFc</w:t>
        </w:r>
      </w:hyperlink>
      <w:hyperlink w:history="1" r:id="rId21">
        <w:r w:rsidRPr="00F60850">
          <w:rPr>
            <w:rStyle w:val="Hyperlink"/>
            <w:rFonts w:ascii="Arial" w:hAnsi="Arial" w:cs="Arial"/>
            <w:sz w:val="20"/>
            <w:szCs w:val="20"/>
            <w:lang w:bidi="ar-SA"/>
          </w:rPr>
          <w:t> </w:t>
        </w:r>
      </w:hyperlink>
    </w:p>
    <w:p w:rsidRPr="00F60850" w:rsidR="00F60850" w:rsidP="00F60850" w:rsidRDefault="00F60850" w14:paraId="48DC9AEF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  <w:r w:rsidRPr="00F60850">
        <w:rPr>
          <w:rFonts w:ascii="Arial" w:hAnsi="Arial" w:cs="Arial"/>
          <w:b/>
          <w:bCs/>
          <w:sz w:val="20"/>
          <w:szCs w:val="20"/>
          <w:lang w:val="en-IN" w:bidi="ar-SA"/>
        </w:rPr>
        <w:t>Rapid Control Prototyping: </w:t>
      </w:r>
      <w:r w:rsidRPr="00F60850">
        <w:rPr>
          <w:rFonts w:ascii="Arial" w:hAnsi="Arial" w:cs="Arial"/>
          <w:sz w:val="20"/>
          <w:szCs w:val="20"/>
          <w:lang w:bidi="ar-SA"/>
        </w:rPr>
        <w:t xml:space="preserve"> </w:t>
      </w:r>
      <w:hyperlink w:history="1" r:id="rId22">
        <w:r w:rsidRPr="00F60850">
          <w:rPr>
            <w:rStyle w:val="Hyperlink"/>
            <w:rFonts w:ascii="Arial" w:hAnsi="Arial" w:cs="Arial"/>
            <w:sz w:val="20"/>
            <w:szCs w:val="20"/>
            <w:lang w:bidi="ar-SA"/>
          </w:rPr>
          <w:t>https://in.mathworks.com/videos/rapid-engine-control-prototyping-using-simulink-real-time-and-speedgoat-target-hardware-1527493263578.html</w:t>
        </w:r>
      </w:hyperlink>
    </w:p>
    <w:p w:rsidR="00705561" w:rsidP="00705561" w:rsidRDefault="00705561" w14:paraId="48DC9AF0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</w:p>
    <w:p w:rsidR="00B15B06" w:rsidP="00705561" w:rsidRDefault="00B15B06" w14:paraId="48DC9AF2" w14:textId="075FD140">
      <w:pPr>
        <w:jc w:val="both"/>
        <w:rPr>
          <w:rFonts w:ascii="Arial" w:hAnsi="Arial" w:cs="Arial"/>
          <w:sz w:val="20"/>
          <w:szCs w:val="20"/>
          <w:lang w:bidi="ar-SA"/>
        </w:rPr>
      </w:pPr>
    </w:p>
    <w:p w:rsidR="009D62B8" w:rsidP="00705561" w:rsidRDefault="009D62B8" w14:paraId="01EB260C" w14:textId="3F42C962">
      <w:pPr>
        <w:jc w:val="both"/>
        <w:rPr>
          <w:rFonts w:ascii="Arial" w:hAnsi="Arial" w:cs="Arial"/>
          <w:sz w:val="20"/>
          <w:szCs w:val="20"/>
          <w:lang w:bidi="ar-SA"/>
        </w:rPr>
      </w:pPr>
    </w:p>
    <w:p w:rsidR="009D62B8" w:rsidP="00705561" w:rsidRDefault="009D62B8" w14:paraId="003490C5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</w:p>
    <w:p w:rsidR="009D62B8" w:rsidP="00705561" w:rsidRDefault="009D62B8" w14:paraId="2DB23893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</w:p>
    <w:p w:rsidR="00B15B06" w:rsidP="00B15B06" w:rsidRDefault="00D26FA2" w14:paraId="48DC9AF4" w14:textId="72DA3A38">
      <w:pPr>
        <w:pStyle w:val="Heading2"/>
      </w:pPr>
      <w:bookmarkStart w:name="_Toc44060969" w:id="8"/>
      <w:r>
        <w:rPr>
          <w:b/>
          <w:bCs/>
        </w:rPr>
        <w:lastRenderedPageBreak/>
        <w:t xml:space="preserve">Activity </w:t>
      </w:r>
      <w:r w:rsidR="009D62B8">
        <w:rPr>
          <w:b/>
          <w:bCs/>
        </w:rPr>
        <w:t>4</w:t>
      </w:r>
      <w:r w:rsidR="00B15B06">
        <w:t xml:space="preserve"> – Complete Matlab Onramp</w:t>
      </w:r>
      <w:bookmarkEnd w:id="8"/>
      <w:r w:rsidR="00B15B06">
        <w:t xml:space="preserve"> </w:t>
      </w:r>
    </w:p>
    <w:p w:rsidR="0069214B" w:rsidP="00705561" w:rsidRDefault="0069214B" w14:paraId="48DC9AF6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  <w:r>
        <w:rPr>
          <w:rFonts w:ascii="Arial" w:hAnsi="Arial" w:cs="Arial"/>
          <w:sz w:val="20"/>
          <w:szCs w:val="20"/>
          <w:lang w:bidi="ar-SA"/>
        </w:rPr>
        <w:t xml:space="preserve">Insert Certificate </w:t>
      </w:r>
    </w:p>
    <w:p w:rsidR="0069214B" w:rsidP="00705561" w:rsidRDefault="0069214B" w14:paraId="48DC9AF7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</w:p>
    <w:p w:rsidR="00B15B06" w:rsidP="00705561" w:rsidRDefault="00D25955" w14:paraId="48DC9AF8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  <w:r>
        <w:rPr>
          <w:rFonts w:ascii="Arial" w:hAnsi="Arial" w:cs="Arial"/>
          <w:sz w:val="20"/>
          <w:szCs w:val="20"/>
          <w:lang w:bidi="ar-SA"/>
        </w:rPr>
        <w:t xml:space="preserve">Sample Certificate – </w:t>
      </w:r>
    </w:p>
    <w:p w:rsidR="009D62B8" w:rsidP="009D62B8" w:rsidRDefault="00D25955" w14:paraId="3CF94593" w14:textId="5F1D8053">
      <w:pPr>
        <w:pStyle w:val="Heading2"/>
      </w:pPr>
      <w:bookmarkStart w:name="_Toc44060970" w:id="9"/>
      <w:r w:rsidRPr="00D25955">
        <w:rPr>
          <w:rFonts w:ascii="Arial" w:hAnsi="Arial" w:cs="Arial"/>
          <w:noProof/>
          <w:sz w:val="20"/>
          <w:szCs w:val="20"/>
          <w:lang w:val="en-IN" w:eastAsia="en-IN" w:bidi="kn-IN"/>
        </w:rPr>
        <w:drawing>
          <wp:inline distT="0" distB="0" distL="0" distR="0" wp14:anchorId="48DC9B3A" wp14:editId="48DC9B3B">
            <wp:extent cx="6457950" cy="3917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2B8">
        <w:rPr>
          <w:b/>
          <w:bCs/>
        </w:rPr>
        <w:t xml:space="preserve">Activity </w:t>
      </w:r>
      <w:r w:rsidR="009D62B8">
        <w:rPr>
          <w:b/>
          <w:bCs/>
        </w:rPr>
        <w:t>5</w:t>
      </w:r>
      <w:r w:rsidR="009D62B8">
        <w:t xml:space="preserve"> – Complete </w:t>
      </w:r>
      <w:r w:rsidR="009D62B8">
        <w:t>Simulink</w:t>
      </w:r>
      <w:r w:rsidR="009D62B8">
        <w:t xml:space="preserve"> Onramp</w:t>
      </w:r>
      <w:bookmarkEnd w:id="9"/>
      <w:r w:rsidR="009D62B8">
        <w:t xml:space="preserve"> </w:t>
      </w:r>
    </w:p>
    <w:p w:rsidR="009D62B8" w:rsidP="009D62B8" w:rsidRDefault="009D62B8" w14:paraId="41EEF949" w14:textId="77777777">
      <w:pPr>
        <w:jc w:val="both"/>
        <w:rPr>
          <w:rFonts w:ascii="Arial" w:hAnsi="Arial" w:cs="Arial"/>
          <w:sz w:val="20"/>
          <w:szCs w:val="20"/>
          <w:lang w:bidi="ar-SA"/>
        </w:rPr>
      </w:pPr>
      <w:r>
        <w:rPr>
          <w:rFonts w:ascii="Arial" w:hAnsi="Arial" w:cs="Arial"/>
          <w:sz w:val="20"/>
          <w:szCs w:val="20"/>
          <w:lang w:bidi="ar-SA"/>
        </w:rPr>
        <w:t xml:space="preserve">Insert Certificate </w:t>
      </w:r>
    </w:p>
    <w:p w:rsidR="00D25955" w:rsidP="00705561" w:rsidRDefault="00D25955" w14:paraId="48DC9AF9" w14:textId="07DE3A0B">
      <w:pPr>
        <w:jc w:val="both"/>
        <w:rPr>
          <w:rFonts w:ascii="Arial" w:hAnsi="Arial" w:cs="Arial"/>
          <w:sz w:val="20"/>
          <w:szCs w:val="20"/>
          <w:lang w:bidi="ar-SA"/>
        </w:rPr>
      </w:pPr>
    </w:p>
    <w:sectPr w:rsidR="00D25955" w:rsidSect="00015EE5">
      <w:headerReference w:type="default" r:id="rId24"/>
      <w:footerReference w:type="default" r:id="rId25"/>
      <w:type w:val="continuous"/>
      <w:pgSz w:w="12240" w:h="15840" w:orient="portrait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92A55" w:rsidP="006A582B" w:rsidRDefault="00F92A55" w14:paraId="7EC0ED06" w14:textId="77777777">
      <w:r>
        <w:separator/>
      </w:r>
    </w:p>
  </w:endnote>
  <w:endnote w:type="continuationSeparator" w:id="0">
    <w:p w:rsidR="00F92A55" w:rsidP="006A582B" w:rsidRDefault="00F92A55" w14:paraId="44A2BCA9" w14:textId="77777777">
      <w:r>
        <w:continuationSeparator/>
      </w:r>
    </w:p>
  </w:endnote>
  <w:endnote w:type="continuationNotice" w:id="1">
    <w:p w:rsidR="00F92A55" w:rsidRDefault="00F92A55" w14:paraId="714D4C48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F3721" w:rsidRDefault="006F3721" w14:paraId="48DC9B53" w14:textId="77777777">
    <w:pPr>
      <w:pStyle w:val="Footer"/>
      <w:jc w:val="right"/>
    </w:pPr>
  </w:p>
  <w:tbl>
    <w:tblPr>
      <w:tblStyle w:val="TableGrid"/>
      <w:tblW w:w="10728" w:type="dxa"/>
      <w:tblBorders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:rsidTr="00107955" w14:paraId="48DC9B57" w14:textId="77777777">
      <w:tc>
        <w:tcPr>
          <w:tcW w:w="3960" w:type="dxa"/>
        </w:tcPr>
        <w:p w:rsidRPr="006E044D" w:rsidR="006F3721" w:rsidP="00535DF3" w:rsidRDefault="006F3721" w14:paraId="48DC9B54" w14:textId="77777777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Pr="006E044D" w:rsidR="006F3721" w:rsidP="00535DF3" w:rsidRDefault="006F3721" w14:paraId="48DC9B55" w14:textId="77777777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Pr="006E044D" w:rsidR="006F3721" w:rsidRDefault="006F3721" w14:paraId="48DC9B56" w14:textId="0FE5CE85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</w:r>
                  <w:r>
                    <w:rPr>
                      <w:b/>
                      <w:sz w:val="20"/>
                      <w:szCs w:val="20"/>
                    </w:rPr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974EDE">
                    <w:rPr>
                      <w:b/>
                      <w:bCs/>
                      <w:noProof/>
                      <w:sz w:val="20"/>
                      <w:szCs w:val="20"/>
                    </w:rPr>
                    <w:t>6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974EDE">
                    <w:rPr>
                      <w:b/>
                      <w:bCs/>
                      <w:noProof/>
                      <w:sz w:val="20"/>
                      <w:szCs w:val="20"/>
                    </w:rPr>
                    <w:t>6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Pr="00B9435E" w:rsidR="006F3721" w:rsidP="006E044D" w:rsidRDefault="006F3721" w14:paraId="48DC9B58" w14:textId="77777777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92A55" w:rsidP="006A582B" w:rsidRDefault="00F92A55" w14:paraId="3A2E8B29" w14:textId="77777777">
      <w:r>
        <w:separator/>
      </w:r>
    </w:p>
  </w:footnote>
  <w:footnote w:type="continuationSeparator" w:id="0">
    <w:p w:rsidR="00F92A55" w:rsidP="006A582B" w:rsidRDefault="00F92A55" w14:paraId="02972ADA" w14:textId="77777777">
      <w:r>
        <w:continuationSeparator/>
      </w:r>
    </w:p>
  </w:footnote>
  <w:footnote w:type="continuationNotice" w:id="1">
    <w:p w:rsidR="00F92A55" w:rsidRDefault="00F92A55" w14:paraId="307E2A31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Pr="00DA17A9" w:rsidR="006F3721" w:rsidP="00D8110D" w:rsidRDefault="006F3721" w14:paraId="48DC9B4E" w14:textId="77777777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color="auto" w:sz="0" w:space="0"/>
        <w:left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:rsidTr="00D8110D" w14:paraId="48DC9B51" w14:textId="77777777">
      <w:tc>
        <w:tcPr>
          <w:tcW w:w="6768" w:type="dxa"/>
        </w:tcPr>
        <w:p w:rsidR="006F3721" w:rsidP="00D8110D" w:rsidRDefault="006F3721" w14:paraId="48DC9B4F" w14:textId="77777777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>
            <w:rPr>
              <w:rFonts w:ascii="Arial" w:hAnsi="Arial" w:cs="Arial"/>
              <w:sz w:val="20"/>
            </w:rPr>
            <w:t xml:space="preserve">Learning Report – MBSE </w:t>
          </w:r>
        </w:p>
      </w:tc>
      <w:tc>
        <w:tcPr>
          <w:tcW w:w="2808" w:type="dxa"/>
        </w:tcPr>
        <w:p w:rsidR="006F3721" w:rsidP="00D8110D" w:rsidRDefault="006F3721" w14:paraId="48DC9B50" w14:textId="77777777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DA17A9" w:rsidR="006F3721" w:rsidP="006E044D" w:rsidRDefault="006F3721" w14:paraId="48DC9B52" w14:textId="77777777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  <w:numIdMacAtCleanup w:val="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gutterAtTop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weight="2.5pt" color="none [3200]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E57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271C"/>
    <w:rsid w:val="00FF2FD0"/>
    <w:rsid w:val="00FF51F1"/>
    <w:rsid w:val="00FF6306"/>
    <w:rsid w:val="7B9A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weight="2.5pt" color="none [3200]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7B685F7C-82A3-4FE0-A751-3ECB6C2B9A2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Calibri" w:hAnsi="Calibri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uiPriority="0" w:semiHidden="1" w:unhideWhenUsed="1"/>
    <w:lsdException w:name="footer" w:semiHidden="1" w:unhideWhenUsed="1"/>
    <w:lsdException w:name="index heading" w:uiPriority="0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color="C0D7EC" w:sz="4" w:space="2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uiPriority w:val="9"/>
    <w:rsid w:val="00404B4F"/>
    <w:rPr>
      <w:rFonts w:ascii="Cambria" w:hAnsi="Cambria" w:eastAsia="Times New Roman" w:cs="Times New Roman"/>
      <w:b/>
      <w:bCs/>
      <w:sz w:val="24"/>
      <w:szCs w:val="24"/>
    </w:rPr>
  </w:style>
  <w:style w:type="character" w:styleId="Heading2Char" w:customStyle="1">
    <w:name w:val="Heading 2 Char"/>
    <w:link w:val="Heading2"/>
    <w:rsid w:val="00B96BE2"/>
    <w:rPr>
      <w:rFonts w:ascii="Cambria" w:hAnsi="Cambria" w:eastAsia="Times New Roman" w:cs="Times New Roman"/>
      <w:sz w:val="24"/>
      <w:szCs w:val="24"/>
    </w:rPr>
  </w:style>
  <w:style w:type="character" w:styleId="Heading3Char" w:customStyle="1">
    <w:name w:val="Heading 3 Char"/>
    <w:link w:val="Heading3"/>
    <w:uiPriority w:val="9"/>
    <w:rsid w:val="00F55266"/>
    <w:rPr>
      <w:rFonts w:ascii="Arial Bold" w:hAnsi="Arial Bold" w:eastAsia="Times New Roman" w:cs="Times New Roman"/>
      <w:b/>
      <w:sz w:val="20"/>
      <w:szCs w:val="24"/>
    </w:rPr>
  </w:style>
  <w:style w:type="character" w:styleId="Heading4Char" w:customStyle="1">
    <w:name w:val="Heading 4 Char"/>
    <w:link w:val="Heading4"/>
    <w:uiPriority w:val="9"/>
    <w:rsid w:val="00FA2B4D"/>
    <w:rPr>
      <w:rFonts w:ascii="Cambria" w:hAnsi="Cambria" w:eastAsia="Times New Roman" w:cs="Times New Roman"/>
      <w:i/>
      <w:iCs/>
      <w:color w:val="629DD1"/>
      <w:sz w:val="24"/>
      <w:szCs w:val="24"/>
    </w:rPr>
  </w:style>
  <w:style w:type="character" w:styleId="Heading5Char" w:customStyle="1">
    <w:name w:val="Heading 5 Char"/>
    <w:link w:val="Heading5"/>
    <w:uiPriority w:val="9"/>
    <w:rsid w:val="00FA2B4D"/>
    <w:rPr>
      <w:rFonts w:ascii="Cambria" w:hAnsi="Cambria" w:eastAsia="Times New Roman" w:cs="Times New Roman"/>
      <w:color w:val="629DD1"/>
    </w:rPr>
  </w:style>
  <w:style w:type="character" w:styleId="Heading6Char" w:customStyle="1">
    <w:name w:val="Heading 6 Char"/>
    <w:link w:val="Heading6"/>
    <w:uiPriority w:val="9"/>
    <w:semiHidden/>
    <w:rsid w:val="00FA2B4D"/>
    <w:rPr>
      <w:rFonts w:ascii="Cambria" w:hAnsi="Cambria" w:eastAsia="Times New Roman" w:cs="Times New Roman"/>
      <w:i/>
      <w:iCs/>
      <w:color w:val="629DD1"/>
    </w:rPr>
  </w:style>
  <w:style w:type="character" w:styleId="Heading7Char" w:customStyle="1">
    <w:name w:val="Heading 7 Char"/>
    <w:link w:val="Heading7"/>
    <w:uiPriority w:val="9"/>
    <w:semiHidden/>
    <w:rsid w:val="00FA2B4D"/>
    <w:rPr>
      <w:rFonts w:ascii="Cambria" w:hAnsi="Cambria" w:eastAsia="Times New Roman" w:cs="Times New Roman"/>
      <w:b/>
      <w:bCs/>
      <w:color w:val="7F8FA9"/>
      <w:sz w:val="20"/>
      <w:szCs w:val="20"/>
    </w:rPr>
  </w:style>
  <w:style w:type="character" w:styleId="Heading8Char" w:customStyle="1">
    <w:name w:val="Heading 8 Char"/>
    <w:link w:val="Heading8"/>
    <w:uiPriority w:val="9"/>
    <w:semiHidden/>
    <w:rsid w:val="00FA2B4D"/>
    <w:rPr>
      <w:rFonts w:ascii="Cambria" w:hAnsi="Cambria" w:eastAsia="Times New Roman" w:cs="Times New Roman"/>
      <w:b/>
      <w:bCs/>
      <w:i/>
      <w:iCs/>
      <w:color w:val="7F8FA9"/>
      <w:sz w:val="20"/>
      <w:szCs w:val="20"/>
    </w:rPr>
  </w:style>
  <w:style w:type="character" w:styleId="Heading9Char" w:customStyle="1">
    <w:name w:val="Heading 9 Char"/>
    <w:link w:val="Heading9"/>
    <w:uiPriority w:val="9"/>
    <w:semiHidden/>
    <w:rsid w:val="00FA2B4D"/>
    <w:rPr>
      <w:rFonts w:ascii="Cambria" w:hAnsi="Cambria" w:eastAsia="Times New Roman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color="B0CDE8" w:sz="8" w:space="10"/>
        <w:bottom w:val="single" w:color="7F8FA9" w:sz="24" w:space="15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styleId="TitleChar" w:customStyle="1">
    <w:name w:val="Title Char"/>
    <w:link w:val="Title"/>
    <w:uiPriority w:val="10"/>
    <w:rsid w:val="00FA2B4D"/>
    <w:rPr>
      <w:rFonts w:ascii="Cambria" w:hAnsi="Cambria" w:eastAsia="Times New Roman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styleId="SubtitleChar" w:customStyle="1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styleId="NoSpacingChar" w:customStyle="1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styleId="QuoteChar" w:customStyle="1">
    <w:name w:val="Quote Char"/>
    <w:link w:val="Quote"/>
    <w:uiPriority w:val="29"/>
    <w:rsid w:val="00FA2B4D"/>
    <w:rPr>
      <w:rFonts w:ascii="Cambria" w:hAnsi="Cambria" w:eastAsia="Times New Roman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color="C0D7EC" w:sz="12" w:space="10"/>
        <w:left w:val="single" w:color="629DD1" w:sz="36" w:space="4"/>
        <w:bottom w:val="single" w:color="7F8FA9" w:sz="24" w:space="10"/>
        <w:right w:val="single" w:color="629DD1" w:sz="36" w:space="4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styleId="IntenseQuoteChar" w:customStyle="1">
    <w:name w:val="Intense Quote Char"/>
    <w:link w:val="IntenseQuote"/>
    <w:uiPriority w:val="30"/>
    <w:rsid w:val="00FA2B4D"/>
    <w:rPr>
      <w:rFonts w:ascii="Cambria" w:hAnsi="Cambria" w:eastAsia="Times New Roman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hAnsi="Cambria" w:eastAsia="Times New Roman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styleId="LogoText" w:customStyle="1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styleId="CommentTextChar" w:customStyle="1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styleId="HeaderChar" w:customStyle="1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styleId="BulletL1" w:customStyle="1">
    <w:name w:val="Bullet_L1"/>
    <w:basedOn w:val="Normal"/>
    <w:rsid w:val="00FC1466"/>
    <w:pPr>
      <w:numPr>
        <w:numId w:val="1"/>
      </w:numPr>
      <w:spacing w:after="60"/>
    </w:pPr>
  </w:style>
  <w:style w:type="paragraph" w:styleId="figuretextbb" w:customStyle="1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styleId="TableText" w:customStyle="1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styleId="DateChar" w:customStyle="1">
    <w:name w:val="Date Char"/>
    <w:link w:val="Date"/>
    <w:rsid w:val="00A61302"/>
    <w:rPr>
      <w:rFonts w:ascii="Times New Roman" w:hAnsi="Times New Roman" w:eastAsia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hAnsi="Trebuchet MS" w:eastAsia="MS Mincho"/>
      <w:sz w:val="20"/>
      <w:szCs w:val="20"/>
      <w:lang w:bidi="ar-SA"/>
    </w:rPr>
  </w:style>
  <w:style w:type="character" w:styleId="BodyTextChar" w:customStyle="1">
    <w:name w:val="Body Text Char"/>
    <w:basedOn w:val="DefaultParagraphFont"/>
    <w:uiPriority w:val="99"/>
    <w:semiHidden/>
    <w:rsid w:val="00CE51B1"/>
  </w:style>
  <w:style w:type="character" w:styleId="BodyTextChar1" w:customStyle="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hAnsi="Trebuchet MS" w:eastAsia="MS Mincho" w:cs="Times New Roman"/>
      <w:sz w:val="20"/>
      <w:szCs w:val="20"/>
      <w:lang w:bidi="ar-SA"/>
    </w:rPr>
  </w:style>
  <w:style w:type="paragraph" w:styleId="CEC00D05F4354E1094F28D836D46DBBF" w:customStyle="1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styleId="CommentSubjectChar" w:customStyle="1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styleId="OmniPage1" w:customStyle="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styleId="Default" w:customStyle="1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styleId="GridTable4-Accent51" w:customStyle="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styleId="ListParagraphChar" w:customStyle="1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styleId="Mention1" w:customStyle="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8" /><Relationship Type="http://schemas.openxmlformats.org/officeDocument/2006/relationships/image" Target="media/image1.jpeg" Id="rId13" /><Relationship Type="http://schemas.openxmlformats.org/officeDocument/2006/relationships/hyperlink" Target="https://in.mathworks.com/videos/model-based-design-with-matlab-and-simulink-69040.html" TargetMode="External" Id="rId18" /><Relationship Type="http://schemas.openxmlformats.org/officeDocument/2006/relationships/fontTable" Target="fontTable.xml" Id="rId26" /><Relationship Type="http://schemas.openxmlformats.org/officeDocument/2006/relationships/customXml" Target="../customXml/item3.xml" Id="rId3" /><Relationship Type="http://schemas.openxmlformats.org/officeDocument/2006/relationships/hyperlink" Target="https://www.youtube.com/watch?v=P2KKdCrejFc" TargetMode="External" Id="rId21" /><Relationship Type="http://schemas.openxmlformats.org/officeDocument/2006/relationships/numbering" Target="numbering.xml" Id="rId7" /><Relationship Type="http://schemas.openxmlformats.org/officeDocument/2006/relationships/endnotes" Target="endnotes.xml" Id="rId12" /><Relationship Type="http://schemas.openxmlformats.org/officeDocument/2006/relationships/hyperlink" Target="https://youtu.be/UmbWIMRdyZk" TargetMode="External" Id="rId17" /><Relationship Type="http://schemas.openxmlformats.org/officeDocument/2006/relationships/footer" Target="footer1.xml" Id="rId25" /><Relationship Type="http://schemas.openxmlformats.org/officeDocument/2006/relationships/customXml" Target="../customXml/item2.xml" Id="rId2" /><Relationship Type="http://schemas.openxmlformats.org/officeDocument/2006/relationships/hyperlink" Target="https://www.youtube.com/watch?v=UcHhX6oK95I&amp;feature=youtu.be" TargetMode="External" Id="rId16" /><Relationship Type="http://schemas.openxmlformats.org/officeDocument/2006/relationships/hyperlink" Target="https://www.youtube.com/watch?v=P2KKdCrejFc" TargetMode="External" Id="rId20" /><Relationship Type="http://schemas.openxmlformats.org/officeDocument/2006/relationships/customXml" Target="../customXml/item1.xml" Id="rId1" /><Relationship Type="http://schemas.openxmlformats.org/officeDocument/2006/relationships/customXml" Target="../customXml/item6.xml" Id="rId6" /><Relationship Type="http://schemas.openxmlformats.org/officeDocument/2006/relationships/footnotes" Target="footnotes.xml" Id="rId11" /><Relationship Type="http://schemas.openxmlformats.org/officeDocument/2006/relationships/header" Target="header1.xml" Id="rId24" /><Relationship Type="http://schemas.openxmlformats.org/officeDocument/2006/relationships/customXml" Target="../customXml/item5.xml" Id="rId5" /><Relationship Type="http://schemas.openxmlformats.org/officeDocument/2006/relationships/hyperlink" Target="https://www.youtube.com/watch?v=uEmX7rw0fKg&amp;t=25s" TargetMode="External" Id="rId15" /><Relationship Type="http://schemas.openxmlformats.org/officeDocument/2006/relationships/image" Target="media/image3.png" Id="rId23" /><Relationship Type="http://schemas.openxmlformats.org/officeDocument/2006/relationships/webSettings" Target="webSettings.xml" Id="rId10" /><Relationship Type="http://schemas.openxmlformats.org/officeDocument/2006/relationships/hyperlink" Target="https://youtu.be/855O9x0Pgf0?t=63" TargetMode="External" Id="rId19" /><Relationship Type="http://schemas.openxmlformats.org/officeDocument/2006/relationships/customXml" Target="../customXml/item4.xml" Id="rId4" /><Relationship Type="http://schemas.openxmlformats.org/officeDocument/2006/relationships/settings" Target="settings.xml" Id="rId9" /><Relationship Type="http://schemas.openxmlformats.org/officeDocument/2006/relationships/image" Target="media/image2.jpeg" Id="rId14" /><Relationship Type="http://schemas.openxmlformats.org/officeDocument/2006/relationships/hyperlink" Target="https://in.mathworks.com/videos/rapid-engine-control-prototyping-using-simulink-real-time-and-speedgoat-target-hardware-1527493263578.html" TargetMode="External" Id="rId22" /><Relationship Type="http://schemas.openxmlformats.org/officeDocument/2006/relationships/theme" Target="theme/theme1.xml" Id="rId27" /><Relationship Type="http://schemas.openxmlformats.org/officeDocument/2006/relationships/glossaryDocument" Target="/word/glossary/document.xml" Id="R48c8d878a7014f8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99406e-725e-4fc0-b114-011ec1f3bef4}"/>
      </w:docPartPr>
      <w:docPartBody>
        <w:p w14:paraId="108B9B7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A0EB15B-2730-47BD-9D92-F9C69F2F8C2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3E27346-7DB5-4078-A24E-655C1CA318F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GEA Syllabus Template</ap:Template>
  <ap:Application>Microsoft Office Word</ap:Application>
  <ap:DocSecurity>0</ap:DocSecurity>
  <ap:ScaleCrop>false</ap:ScaleCrop>
  <ap:Company>Microsoft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&lt;Title of Proposal&gt;</dc:title>
  <dc:creator>Pagala Prithvi Sekhar</dc:creator>
  <keywords>GEA;Global Engineering Academy;MBSE</keywords>
  <lastModifiedBy>R Sanjana</lastModifiedBy>
  <revision>17</revision>
  <lastPrinted>2014-03-29T07:34:00.0000000Z</lastPrinted>
  <dcterms:created xsi:type="dcterms:W3CDTF">2020-05-13T03:02:00.0000000Z</dcterms:created>
  <dcterms:modified xsi:type="dcterms:W3CDTF">2021-02-17T05:14:06.4299819Z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